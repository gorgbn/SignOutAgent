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1Light-Accent2"/>
        <w:tblW w:w="5219" w:type="pct"/>
        <w:tblInd w:w="-27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  <w:tblCaption w:val="Layout table"/>
      </w:tblPr>
      <w:tblGrid>
        <w:gridCol w:w="7537"/>
        <w:gridCol w:w="7494"/>
      </w:tblGrid>
      <w:tr w:rsidR="002F6E35" w14:paraId="743D1868" w14:textId="77777777" w:rsidTr="00B97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pct"/>
            <w:tcBorders>
              <w:bottom w:val="none" w:sz="0" w:space="0" w:color="auto"/>
            </w:tcBorders>
          </w:tcPr>
          <w:p w14:paraId="7F76ABED" w14:textId="77777777" w:rsidR="002F6E35" w:rsidRPr="003748CF" w:rsidRDefault="00D20379">
            <w:pPr>
              <w:pStyle w:val="Month"/>
              <w:rPr>
                <w:sz w:val="36"/>
                <w:szCs w:val="36"/>
              </w:rPr>
            </w:pPr>
            <w:bookmarkStart w:id="0" w:name="_GoBack"/>
            <w:bookmarkEnd w:id="0"/>
            <w:r w:rsidRPr="003748CF">
              <w:rPr>
                <w:sz w:val="36"/>
                <w:szCs w:val="36"/>
              </w:rPr>
              <w:t>Hospitalist</w:t>
            </w:r>
            <w:r w:rsidR="00DA7AC9" w:rsidRPr="003748CF">
              <w:rPr>
                <w:sz w:val="36"/>
                <w:szCs w:val="36"/>
              </w:rPr>
              <w:t xml:space="preserve">  </w:t>
            </w:r>
            <w:r w:rsidR="004F6FC1" w:rsidRPr="003748CF">
              <w:rPr>
                <w:sz w:val="36"/>
                <w:szCs w:val="36"/>
              </w:rPr>
              <w:t xml:space="preserve">                                      </w:t>
            </w:r>
            <w:r w:rsidR="00DA7AC9" w:rsidRPr="003748CF">
              <w:rPr>
                <w:sz w:val="36"/>
                <w:szCs w:val="36"/>
              </w:rPr>
              <w:t xml:space="preserve">                                    </w:t>
            </w:r>
            <w:r w:rsidR="004F6FC1" w:rsidRPr="003748CF">
              <w:rPr>
                <w:sz w:val="36"/>
                <w:szCs w:val="36"/>
              </w:rPr>
              <w:t xml:space="preserve">                     </w:t>
            </w:r>
          </w:p>
        </w:tc>
        <w:tc>
          <w:tcPr>
            <w:tcW w:w="2493" w:type="pct"/>
            <w:tcBorders>
              <w:bottom w:val="none" w:sz="0" w:space="0" w:color="auto"/>
            </w:tcBorders>
          </w:tcPr>
          <w:p w14:paraId="06AEA002" w14:textId="2CFD51E9" w:rsidR="002F6E35" w:rsidRPr="003748CF" w:rsidRDefault="004F6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666338">
              <w:rPr>
                <w:sz w:val="40"/>
                <w:szCs w:val="40"/>
              </w:rPr>
              <w:t xml:space="preserve">                                           </w:t>
            </w:r>
            <w:r w:rsidR="005462BB">
              <w:rPr>
                <w:sz w:val="40"/>
                <w:szCs w:val="40"/>
              </w:rPr>
              <w:t xml:space="preserve">  </w:t>
            </w:r>
            <w:r w:rsidRPr="00666338">
              <w:rPr>
                <w:sz w:val="40"/>
                <w:szCs w:val="40"/>
              </w:rPr>
              <w:t xml:space="preserve"> </w:t>
            </w:r>
            <w:r w:rsidR="005462BB">
              <w:rPr>
                <w:sz w:val="40"/>
                <w:szCs w:val="40"/>
              </w:rPr>
              <w:t xml:space="preserve">  </w:t>
            </w:r>
            <w:r w:rsidR="00055248">
              <w:rPr>
                <w:sz w:val="40"/>
                <w:szCs w:val="40"/>
              </w:rPr>
              <w:t xml:space="preserve">         </w:t>
            </w:r>
            <w:r w:rsidR="00E61ECE">
              <w:rPr>
                <w:sz w:val="40"/>
                <w:szCs w:val="40"/>
              </w:rPr>
              <w:t xml:space="preserve">   </w:t>
            </w:r>
            <w:r w:rsidR="00FB6CCF" w:rsidRPr="00FB6CCF">
              <w:rPr>
                <w:color w:val="FFFF00" w:themeColor="accent6"/>
                <w:sz w:val="40"/>
                <w:szCs w:val="40"/>
              </w:rPr>
              <w:t>August</w:t>
            </w:r>
            <w:r w:rsidR="00FB6CCF">
              <w:rPr>
                <w:color w:val="FFFF00"/>
                <w:sz w:val="36"/>
                <w:szCs w:val="36"/>
              </w:rPr>
              <w:t xml:space="preserve"> </w:t>
            </w:r>
            <w:r w:rsidRPr="009E72E1">
              <w:rPr>
                <w:color w:val="FFFF00"/>
                <w:sz w:val="40"/>
                <w:szCs w:val="40"/>
              </w:rPr>
              <w:t>202</w:t>
            </w:r>
            <w:r w:rsidR="009124B2" w:rsidRPr="009E72E1">
              <w:rPr>
                <w:color w:val="FFFF00"/>
                <w:sz w:val="40"/>
                <w:szCs w:val="40"/>
              </w:rPr>
              <w:t>5</w:t>
            </w:r>
          </w:p>
        </w:tc>
      </w:tr>
      <w:tr w:rsidR="002F6E35" w14:paraId="0068A746" w14:textId="77777777" w:rsidTr="00B97EC5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66DE4A03" w14:textId="77777777" w:rsidR="002F6E35" w:rsidRDefault="002F6E35"/>
        </w:tc>
        <w:tc>
          <w:tcPr>
            <w:tcW w:w="2493" w:type="pct"/>
            <w:tcBorders>
              <w:bottom w:val="single" w:sz="18" w:space="0" w:color="FFFFFF" w:themeColor="background1"/>
            </w:tcBorders>
            <w:shd w:val="clear" w:color="auto" w:fill="495E00" w:themeFill="accent1" w:themeFillShade="80"/>
          </w:tcPr>
          <w:p w14:paraId="78CA3538" w14:textId="77777777" w:rsidR="002F6E35" w:rsidRPr="00CC42F8" w:rsidRDefault="002F6E35" w:rsidP="00D20379">
            <w:pPr>
              <w:pStyle w:val="Year"/>
              <w:tabs>
                <w:tab w:val="left" w:pos="4755"/>
                <w:tab w:val="right" w:pos="6970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2F6E35" w14:paraId="4459EE2A" w14:textId="77777777" w:rsidTr="003748CF">
        <w:trPr>
          <w:trHeight w:hRule="exact"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7" w:type="pct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595959" w:themeFill="text1" w:themeFillTint="A6"/>
          </w:tcPr>
          <w:p w14:paraId="49E5DAB5" w14:textId="77777777" w:rsidR="002F6E35" w:rsidRDefault="002F6E35">
            <w:pPr>
              <w:pStyle w:val="Title"/>
            </w:pPr>
          </w:p>
        </w:tc>
        <w:tc>
          <w:tcPr>
            <w:tcW w:w="2493" w:type="pct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595959" w:themeFill="text1" w:themeFillTint="A6"/>
          </w:tcPr>
          <w:p w14:paraId="12042707" w14:textId="77777777" w:rsidR="002F6E35" w:rsidRDefault="002F6E35">
            <w:pPr>
              <w:pStyle w:val="Subtit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TableCalendar"/>
        <w:tblW w:w="5221" w:type="pct"/>
        <w:tblInd w:w="-278" w:type="dxa"/>
        <w:tblLook w:val="0420" w:firstRow="1" w:lastRow="0" w:firstColumn="0" w:lastColumn="0" w:noHBand="0" w:noVBand="1"/>
        <w:tblCaption w:val="Layout table"/>
      </w:tblPr>
      <w:tblGrid>
        <w:gridCol w:w="2107"/>
        <w:gridCol w:w="2218"/>
        <w:gridCol w:w="2086"/>
        <w:gridCol w:w="2198"/>
        <w:gridCol w:w="2106"/>
        <w:gridCol w:w="2198"/>
        <w:gridCol w:w="2107"/>
      </w:tblGrid>
      <w:tr w:rsidR="00F832C8" w14:paraId="25202CD1" w14:textId="77777777" w:rsidTr="00395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sdt>
          <w:sdtPr>
            <w:rPr>
              <w:sz w:val="18"/>
              <w:szCs w:val="18"/>
            </w:rPr>
            <w:id w:val="1527134494"/>
            <w:placeholder>
              <w:docPart w:val="6A103ECB99F04D7CBECA12A482E38A48"/>
            </w:placeholder>
            <w:temporary/>
            <w:showingPlcHdr/>
            <w15:appearance w15:val="hidden"/>
          </w:sdtPr>
          <w:sdtEndPr/>
          <w:sdtContent>
            <w:tc>
              <w:tcPr>
                <w:tcW w:w="2106" w:type="dxa"/>
              </w:tcPr>
              <w:p w14:paraId="4912AB0E" w14:textId="77777777" w:rsidR="002F6E35" w:rsidRPr="00B623AB" w:rsidRDefault="009035F5">
                <w:pPr>
                  <w:pStyle w:val="Days"/>
                  <w:rPr>
                    <w:sz w:val="18"/>
                    <w:szCs w:val="18"/>
                  </w:rPr>
                </w:pPr>
                <w:r w:rsidRPr="00B623AB">
                  <w:rPr>
                    <w:sz w:val="18"/>
                    <w:szCs w:val="18"/>
                  </w:rPr>
                  <w:t>Sunday</w:t>
                </w:r>
              </w:p>
            </w:tc>
          </w:sdtContent>
        </w:sdt>
        <w:tc>
          <w:tcPr>
            <w:tcW w:w="2218" w:type="dxa"/>
          </w:tcPr>
          <w:p w14:paraId="6C392435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8650153"/>
                <w:placeholder>
                  <w:docPart w:val="93C917C3B97848D99A523E06D83837BB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Monday</w:t>
                </w:r>
              </w:sdtContent>
            </w:sdt>
          </w:p>
        </w:tc>
        <w:tc>
          <w:tcPr>
            <w:tcW w:w="2086" w:type="dxa"/>
          </w:tcPr>
          <w:p w14:paraId="672EE336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517691135"/>
                <w:placeholder>
                  <w:docPart w:val="E6D3F48485FE4F43A5FD7154280BC91B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Tuesday</w:t>
                </w:r>
              </w:sdtContent>
            </w:sdt>
          </w:p>
        </w:tc>
        <w:tc>
          <w:tcPr>
            <w:tcW w:w="2198" w:type="dxa"/>
          </w:tcPr>
          <w:p w14:paraId="0CCF866E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84429625"/>
                <w:placeholder>
                  <w:docPart w:val="C23CACB1E7EF45CAA1E28C396F16DC8C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Wednesday</w:t>
                </w:r>
              </w:sdtContent>
            </w:sdt>
          </w:p>
        </w:tc>
        <w:tc>
          <w:tcPr>
            <w:tcW w:w="2106" w:type="dxa"/>
          </w:tcPr>
          <w:p w14:paraId="1064EE73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88375605"/>
                <w:placeholder>
                  <w:docPart w:val="E11526985DA240EAAA9FA326F8DBF75F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Thursday</w:t>
                </w:r>
              </w:sdtContent>
            </w:sdt>
          </w:p>
        </w:tc>
        <w:tc>
          <w:tcPr>
            <w:tcW w:w="2198" w:type="dxa"/>
          </w:tcPr>
          <w:p w14:paraId="0B1C6602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91825489"/>
                <w:placeholder>
                  <w:docPart w:val="7723D6CA202544ACB78BD1B10320F17A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Friday</w:t>
                </w:r>
              </w:sdtContent>
            </w:sdt>
          </w:p>
        </w:tc>
        <w:tc>
          <w:tcPr>
            <w:tcW w:w="2107" w:type="dxa"/>
          </w:tcPr>
          <w:p w14:paraId="5B81FEFE" w14:textId="77777777" w:rsidR="002F6E35" w:rsidRPr="00B623AB" w:rsidRDefault="00ED6A86">
            <w:pPr>
              <w:pStyle w:val="Days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15736794"/>
                <w:placeholder>
                  <w:docPart w:val="E94426E019E941F6A8E767BED518C752"/>
                </w:placeholder>
                <w:temporary/>
                <w:showingPlcHdr/>
                <w15:appearance w15:val="hidden"/>
              </w:sdtPr>
              <w:sdtEndPr/>
              <w:sdtContent>
                <w:r w:rsidR="009035F5" w:rsidRPr="00B623AB">
                  <w:rPr>
                    <w:sz w:val="18"/>
                    <w:szCs w:val="18"/>
                  </w:rPr>
                  <w:t>Saturday</w:t>
                </w:r>
              </w:sdtContent>
            </w:sdt>
          </w:p>
        </w:tc>
      </w:tr>
      <w:tr w:rsidR="001E40EC" w14:paraId="7D01DF6D" w14:textId="77777777" w:rsidTr="00395C74">
        <w:trPr>
          <w:trHeight w:val="180"/>
        </w:trPr>
        <w:tc>
          <w:tcPr>
            <w:tcW w:w="2106" w:type="dxa"/>
            <w:tcBorders>
              <w:bottom w:val="nil"/>
            </w:tcBorders>
          </w:tcPr>
          <w:p w14:paraId="5E641FE5" w14:textId="49BACD0D" w:rsidR="002F6E35" w:rsidRPr="00142FF2" w:rsidRDefault="00C21C43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218" w:type="dxa"/>
            <w:tcBorders>
              <w:bottom w:val="nil"/>
            </w:tcBorders>
          </w:tcPr>
          <w:p w14:paraId="42288974" w14:textId="02E7C139" w:rsidR="002F6E35" w:rsidRPr="00142FF2" w:rsidRDefault="00C21C43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086" w:type="dxa"/>
            <w:tcBorders>
              <w:bottom w:val="nil"/>
            </w:tcBorders>
          </w:tcPr>
          <w:p w14:paraId="282E0B3F" w14:textId="54C883FC" w:rsidR="002F6E35" w:rsidRPr="00142FF2" w:rsidRDefault="00C21C43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198" w:type="dxa"/>
            <w:tcBorders>
              <w:bottom w:val="nil"/>
            </w:tcBorders>
          </w:tcPr>
          <w:p w14:paraId="09723D24" w14:textId="02ED7523" w:rsidR="002F6E35" w:rsidRPr="00142FF2" w:rsidRDefault="00C21C43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106" w:type="dxa"/>
            <w:tcBorders>
              <w:bottom w:val="nil"/>
            </w:tcBorders>
          </w:tcPr>
          <w:p w14:paraId="7EA04BF7" w14:textId="7D967568" w:rsidR="002F6E35" w:rsidRPr="00142FF2" w:rsidRDefault="00F34AF4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="00C21C43">
              <w:rPr>
                <w:sz w:val="16"/>
                <w:szCs w:val="16"/>
              </w:rPr>
              <w:t>1</w:t>
            </w:r>
          </w:p>
        </w:tc>
        <w:tc>
          <w:tcPr>
            <w:tcW w:w="2198" w:type="dxa"/>
            <w:tcBorders>
              <w:bottom w:val="nil"/>
            </w:tcBorders>
          </w:tcPr>
          <w:p w14:paraId="668F4448" w14:textId="62F689A9" w:rsidR="002F6E35" w:rsidRPr="00B623AB" w:rsidRDefault="00F34AF4">
            <w:pPr>
              <w:pStyle w:val="Dates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  <w:r w:rsidR="00C21C43">
              <w:rPr>
                <w:sz w:val="16"/>
                <w:szCs w:val="16"/>
              </w:rPr>
              <w:t>1</w:t>
            </w:r>
          </w:p>
        </w:tc>
        <w:tc>
          <w:tcPr>
            <w:tcW w:w="2107" w:type="dxa"/>
            <w:tcBorders>
              <w:bottom w:val="nil"/>
            </w:tcBorders>
          </w:tcPr>
          <w:p w14:paraId="213B5A3F" w14:textId="7E1C06AD" w:rsidR="002F6E35" w:rsidRPr="00B705FF" w:rsidRDefault="00C21C43">
            <w:pPr>
              <w:pStyle w:val="Dates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</w:tr>
      <w:tr w:rsidR="001E40EC" w14:paraId="11D58492" w14:textId="77777777" w:rsidTr="00FD6569">
        <w:trPr>
          <w:trHeight w:hRule="exact" w:val="1431"/>
        </w:trPr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47A0C8D1" w14:textId="77777777" w:rsidR="005B6DF7" w:rsidRDefault="005B6DF7" w:rsidP="005B6DF7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7E44D99B" w14:textId="77777777" w:rsidR="005B6DF7" w:rsidRDefault="005B6DF7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325D0DCA" w14:textId="77777777" w:rsidR="005B6DF7" w:rsidRDefault="005B6DF7" w:rsidP="005B6DF7">
            <w:pPr>
              <w:rPr>
                <w:sz w:val="16"/>
                <w:szCs w:val="16"/>
              </w:rPr>
            </w:pPr>
            <w:r w:rsidRPr="000D7BCD">
              <w:rPr>
                <w:sz w:val="16"/>
                <w:szCs w:val="16"/>
                <w:highlight w:val="yellow"/>
              </w:rPr>
              <w:t>Kirshner on call</w:t>
            </w:r>
          </w:p>
          <w:p w14:paraId="36E6C93D" w14:textId="77777777" w:rsidR="005B6DF7" w:rsidRDefault="005B6DF7" w:rsidP="005B6DF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Mikhael</w:t>
            </w:r>
            <w:proofErr w:type="spellEnd"/>
          </w:p>
          <w:p w14:paraId="4EC2EE3E" w14:textId="77777777" w:rsidR="005B6DF7" w:rsidRDefault="005B6DF7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Emma, Bob, admitting</w:t>
            </w:r>
          </w:p>
          <w:p w14:paraId="273AAC7F" w14:textId="77777777" w:rsidR="005B6DF7" w:rsidRDefault="005B6DF7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4BE54FCF" w14:textId="79D9EF1F" w:rsidR="00281867" w:rsidRPr="004F6FC1" w:rsidRDefault="00281867" w:rsidP="008A78EC">
            <w:pPr>
              <w:rPr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nil"/>
              <w:bottom w:val="single" w:sz="6" w:space="0" w:color="BFBFBF" w:themeColor="background1" w:themeShade="BF"/>
            </w:tcBorders>
          </w:tcPr>
          <w:p w14:paraId="44F50578" w14:textId="77777777" w:rsidR="005B6DF7" w:rsidRDefault="005B6DF7" w:rsidP="005B6DF7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06DFA414" w14:textId="14A29B2D" w:rsidR="005B6DF7" w:rsidRDefault="005B6DF7" w:rsidP="005B6DF7">
            <w:pPr>
              <w:rPr>
                <w:sz w:val="16"/>
                <w:szCs w:val="16"/>
              </w:rPr>
            </w:pPr>
            <w:r w:rsidRPr="00DA2606">
              <w:rPr>
                <w:sz w:val="16"/>
                <w:szCs w:val="16"/>
                <w:highlight w:val="yellow"/>
              </w:rPr>
              <w:t xml:space="preserve">Rossi </w:t>
            </w:r>
            <w:r w:rsidR="00DA2606" w:rsidRPr="00DA2606">
              <w:rPr>
                <w:sz w:val="16"/>
                <w:szCs w:val="16"/>
                <w:highlight w:val="yellow"/>
              </w:rPr>
              <w:t>on call</w:t>
            </w:r>
          </w:p>
          <w:p w14:paraId="4CA63608" w14:textId="77777777" w:rsidR="005B6DF7" w:rsidRDefault="005B6DF7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1F73B58A" w14:textId="34AB9D61" w:rsidR="005B6DF7" w:rsidRDefault="005B6DF7" w:rsidP="005B6DF7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Petrosino</w:t>
            </w:r>
            <w:proofErr w:type="spellEnd"/>
            <w:r w:rsidR="00172975" w:rsidRPr="00DA2606">
              <w:rPr>
                <w:sz w:val="16"/>
                <w:szCs w:val="16"/>
              </w:rPr>
              <w:t xml:space="preserve"> </w:t>
            </w:r>
          </w:p>
          <w:p w14:paraId="35082070" w14:textId="08C3ED89" w:rsidR="005B6DF7" w:rsidRDefault="00D67633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Sara</w:t>
            </w:r>
            <w:r w:rsidR="005B6DF7">
              <w:rPr>
                <w:sz w:val="16"/>
                <w:szCs w:val="16"/>
              </w:rPr>
              <w:t>, Michelle, admitting</w:t>
            </w:r>
          </w:p>
          <w:p w14:paraId="373391BD" w14:textId="13D13019" w:rsidR="00CB28DF" w:rsidRPr="004F6FC1" w:rsidRDefault="005B6DF7" w:rsidP="005B6D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086" w:type="dxa"/>
            <w:tcBorders>
              <w:top w:val="nil"/>
              <w:bottom w:val="single" w:sz="6" w:space="0" w:color="BFBFBF" w:themeColor="background1" w:themeShade="BF"/>
            </w:tcBorders>
          </w:tcPr>
          <w:p w14:paraId="16E04299" w14:textId="40D3D599" w:rsidR="00447BBC" w:rsidRDefault="00811217" w:rsidP="003F03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34679763" w14:textId="1B81677D" w:rsidR="00CB28DF" w:rsidRDefault="00CB28DF" w:rsidP="00CB28DF">
            <w:pPr>
              <w:rPr>
                <w:sz w:val="16"/>
                <w:szCs w:val="16"/>
              </w:rPr>
            </w:pPr>
            <w:r w:rsidRPr="005B6DF7">
              <w:rPr>
                <w:sz w:val="16"/>
                <w:szCs w:val="16"/>
                <w:highlight w:val="yellow"/>
              </w:rPr>
              <w:t>Kirshner</w:t>
            </w:r>
            <w:r w:rsidR="005B6DF7" w:rsidRPr="005B6DF7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05278676" w14:textId="33844498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Maltez</w:t>
            </w:r>
            <w:proofErr w:type="spellEnd"/>
          </w:p>
          <w:p w14:paraId="585E1A02" w14:textId="6BBF9524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  <w:r w:rsidRPr="008A78EC">
              <w:rPr>
                <w:sz w:val="16"/>
                <w:szCs w:val="16"/>
              </w:rPr>
              <w:t xml:space="preserve"> </w:t>
            </w:r>
          </w:p>
          <w:p w14:paraId="2D18A0F6" w14:textId="3E5DBCB7" w:rsidR="00CB28DF" w:rsidRDefault="00D67633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Sara</w:t>
            </w:r>
            <w:r w:rsidR="00CB28DF">
              <w:rPr>
                <w:sz w:val="16"/>
                <w:szCs w:val="16"/>
              </w:rPr>
              <w:t>, Michelle admitting</w:t>
            </w:r>
          </w:p>
          <w:p w14:paraId="506ADBD2" w14:textId="49E88701" w:rsidR="00CB28DF" w:rsidRPr="003F03AB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280C95E8" w14:textId="013C1E5C" w:rsidR="00447BBC" w:rsidRDefault="00811217" w:rsidP="003F03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25566DDF" w14:textId="77777777" w:rsidR="00CB28DF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7FC1C4F9" w14:textId="5A2FCF67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Maltez</w:t>
            </w:r>
            <w:proofErr w:type="spellEnd"/>
            <w:r w:rsidR="005B6DF7" w:rsidRPr="00DA2606">
              <w:rPr>
                <w:sz w:val="16"/>
                <w:szCs w:val="16"/>
              </w:rPr>
              <w:t xml:space="preserve"> </w:t>
            </w:r>
          </w:p>
          <w:p w14:paraId="47AE70CE" w14:textId="439A9EA2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Pr="00DA2606">
              <w:rPr>
                <w:sz w:val="16"/>
                <w:szCs w:val="16"/>
                <w:highlight w:val="yellow"/>
              </w:rPr>
              <w:t xml:space="preserve"> </w:t>
            </w:r>
            <w:r w:rsidR="00DA2606" w:rsidRPr="00DA2606">
              <w:rPr>
                <w:sz w:val="16"/>
                <w:szCs w:val="16"/>
                <w:highlight w:val="yellow"/>
              </w:rPr>
              <w:t>on call</w:t>
            </w:r>
          </w:p>
          <w:p w14:paraId="0A2A5B7E" w14:textId="0A1F5587" w:rsidR="00CB28DF" w:rsidRDefault="00D67633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Sara</w:t>
            </w:r>
            <w:r w:rsidR="00CB28DF">
              <w:rPr>
                <w:sz w:val="16"/>
                <w:szCs w:val="16"/>
              </w:rPr>
              <w:t>, Michelle admitting</w:t>
            </w:r>
          </w:p>
          <w:p w14:paraId="2E7FF12A" w14:textId="16049D49" w:rsidR="00CB28DF" w:rsidRPr="003F03AB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48E84B4B" w14:textId="14FAF45B" w:rsidR="00BD00D1" w:rsidRDefault="005A756F" w:rsidP="00425E4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129D4DFF" w14:textId="77777777" w:rsidR="00CB28DF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37C5E9A2" w14:textId="3E51C0F7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  <w:highlight w:val="yellow"/>
              </w:rPr>
              <w:t>Maltez</w:t>
            </w:r>
            <w:proofErr w:type="spellEnd"/>
            <w:r w:rsidR="00DA2606" w:rsidRPr="00DA260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EA0B5F5" w14:textId="69BF5DED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Petrosino</w:t>
            </w:r>
            <w:proofErr w:type="spellEnd"/>
            <w:r w:rsidRPr="00DA2606">
              <w:rPr>
                <w:sz w:val="16"/>
                <w:szCs w:val="16"/>
              </w:rPr>
              <w:t xml:space="preserve"> </w:t>
            </w:r>
          </w:p>
          <w:p w14:paraId="36714422" w14:textId="5C547B2F" w:rsidR="00CB28DF" w:rsidRDefault="00FD1665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Bob</w:t>
            </w:r>
            <w:r w:rsidR="00CB28DF">
              <w:rPr>
                <w:sz w:val="16"/>
                <w:szCs w:val="16"/>
              </w:rPr>
              <w:t>, Michelle admitting</w:t>
            </w:r>
          </w:p>
          <w:p w14:paraId="4394B153" w14:textId="324F94CF" w:rsidR="00CB28DF" w:rsidRPr="004F6FC1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27CF3FB7" w14:textId="0557381F" w:rsidR="00BD00D1" w:rsidRDefault="00FD6569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</w:t>
            </w:r>
            <w:r w:rsidR="008A78EC">
              <w:rPr>
                <w:sz w:val="16"/>
                <w:szCs w:val="16"/>
              </w:rPr>
              <w:t>, admitting</w:t>
            </w:r>
            <w:r>
              <w:rPr>
                <w:sz w:val="16"/>
                <w:szCs w:val="16"/>
              </w:rPr>
              <w:t xml:space="preserve"> </w:t>
            </w:r>
          </w:p>
          <w:p w14:paraId="54CC1384" w14:textId="744C4E81" w:rsidR="00CB28DF" w:rsidRDefault="00CB28DF" w:rsidP="00CB28DF">
            <w:pPr>
              <w:rPr>
                <w:sz w:val="16"/>
                <w:szCs w:val="16"/>
              </w:rPr>
            </w:pPr>
            <w:r w:rsidRPr="005B6DF7">
              <w:rPr>
                <w:sz w:val="16"/>
                <w:szCs w:val="16"/>
                <w:highlight w:val="yellow"/>
              </w:rPr>
              <w:t>Kirshner</w:t>
            </w:r>
            <w:r w:rsidR="005B6DF7" w:rsidRPr="005B6DF7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4158619" w14:textId="41AEFB22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Maltez</w:t>
            </w:r>
            <w:proofErr w:type="spellEnd"/>
          </w:p>
          <w:p w14:paraId="38C62A13" w14:textId="77777777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  <w:r w:rsidRPr="008A78EC">
              <w:rPr>
                <w:sz w:val="16"/>
                <w:szCs w:val="16"/>
              </w:rPr>
              <w:t xml:space="preserve"> </w:t>
            </w:r>
          </w:p>
          <w:p w14:paraId="203C63A4" w14:textId="77777777" w:rsidR="00D20F24" w:rsidRDefault="00D20F24" w:rsidP="00CB28DF">
            <w:pPr>
              <w:rPr>
                <w:sz w:val="16"/>
                <w:szCs w:val="16"/>
              </w:rPr>
            </w:pPr>
          </w:p>
          <w:p w14:paraId="686C6CA9" w14:textId="0840279D" w:rsidR="00CB28DF" w:rsidRPr="004F6FC1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07" w:type="dxa"/>
            <w:tcBorders>
              <w:top w:val="nil"/>
              <w:bottom w:val="single" w:sz="6" w:space="0" w:color="BFBFBF" w:themeColor="background1" w:themeShade="BF"/>
            </w:tcBorders>
          </w:tcPr>
          <w:p w14:paraId="3C594462" w14:textId="2F45EFA4" w:rsidR="00BD00D1" w:rsidRDefault="00FD6569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47A12E61" w14:textId="77777777" w:rsidR="00CB28DF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0D7D23B8" w14:textId="2679C80C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Maltez</w:t>
            </w:r>
            <w:proofErr w:type="spellEnd"/>
            <w:r w:rsidR="00172975" w:rsidRPr="00DA2606">
              <w:rPr>
                <w:sz w:val="16"/>
                <w:szCs w:val="16"/>
              </w:rPr>
              <w:t xml:space="preserve"> </w:t>
            </w:r>
          </w:p>
          <w:p w14:paraId="14D01393" w14:textId="2D006412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A6565F" w:rsidRPr="00DA2606">
              <w:rPr>
                <w:sz w:val="16"/>
                <w:szCs w:val="16"/>
                <w:highlight w:val="yellow"/>
              </w:rPr>
              <w:t xml:space="preserve"> </w:t>
            </w:r>
            <w:r w:rsidR="00DA2606" w:rsidRPr="00DA2606">
              <w:rPr>
                <w:sz w:val="16"/>
                <w:szCs w:val="16"/>
                <w:highlight w:val="yellow"/>
              </w:rPr>
              <w:t>on call</w:t>
            </w:r>
          </w:p>
          <w:p w14:paraId="430EA076" w14:textId="77777777" w:rsidR="00D20F24" w:rsidRDefault="00D20F24" w:rsidP="00CB28DF">
            <w:pPr>
              <w:rPr>
                <w:sz w:val="16"/>
                <w:szCs w:val="16"/>
              </w:rPr>
            </w:pPr>
          </w:p>
          <w:p w14:paraId="7E1F4CE2" w14:textId="47C7477F" w:rsidR="00CB28DF" w:rsidRPr="004F6FC1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</w:tr>
      <w:tr w:rsidR="001E40EC" w14:paraId="455379DB" w14:textId="77777777" w:rsidTr="00395C74">
        <w:trPr>
          <w:trHeight w:val="1488"/>
        </w:trPr>
        <w:tc>
          <w:tcPr>
            <w:tcW w:w="2106" w:type="dxa"/>
            <w:tcBorders>
              <w:top w:val="single" w:sz="6" w:space="0" w:color="BFBFBF" w:themeColor="background1" w:themeShade="BF"/>
              <w:bottom w:val="nil"/>
            </w:tcBorders>
          </w:tcPr>
          <w:p w14:paraId="37C1337B" w14:textId="6F0BC53E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</w:t>
            </w:r>
            <w:r w:rsidR="00F34AF4">
              <w:rPr>
                <w:b/>
                <w:bCs/>
                <w:sz w:val="16"/>
                <w:szCs w:val="16"/>
              </w:rPr>
              <w:t xml:space="preserve"> 0</w:t>
            </w:r>
            <w:r w:rsidR="00C21C43">
              <w:rPr>
                <w:b/>
                <w:bCs/>
                <w:sz w:val="16"/>
                <w:szCs w:val="16"/>
              </w:rPr>
              <w:t>3</w:t>
            </w:r>
          </w:p>
          <w:p w14:paraId="7A4D555D" w14:textId="29AE48ED" w:rsidR="008A78EC" w:rsidRDefault="00FD6569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03D0D676" w14:textId="77777777" w:rsidR="00CB28DF" w:rsidRDefault="00CB28DF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7DC02223" w14:textId="437F36EB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  <w:highlight w:val="yellow"/>
              </w:rPr>
              <w:t>Maltez</w:t>
            </w:r>
            <w:proofErr w:type="spellEnd"/>
            <w:r w:rsidR="00DA2606" w:rsidRPr="00DA260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4EEA9E89" w14:textId="22D036AB" w:rsidR="00CB28DF" w:rsidRDefault="00CB28DF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Petrosino</w:t>
            </w:r>
            <w:proofErr w:type="spellEnd"/>
            <w:r w:rsidRPr="00DA2606">
              <w:rPr>
                <w:sz w:val="16"/>
                <w:szCs w:val="16"/>
              </w:rPr>
              <w:t xml:space="preserve"> </w:t>
            </w:r>
          </w:p>
          <w:p w14:paraId="52A5DB6C" w14:textId="77777777" w:rsidR="00D20F24" w:rsidRDefault="00D20F24" w:rsidP="00CB28DF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474BA24A" w14:textId="232EBA17" w:rsidR="00CB28DF" w:rsidRPr="00B705FF" w:rsidRDefault="00CB28DF" w:rsidP="00CB28DF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218" w:type="dxa"/>
            <w:tcBorders>
              <w:top w:val="single" w:sz="6" w:space="0" w:color="BFBFBF" w:themeColor="background1" w:themeShade="BF"/>
              <w:bottom w:val="nil"/>
            </w:tcBorders>
          </w:tcPr>
          <w:p w14:paraId="4EB80014" w14:textId="1934CB0D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0</w:t>
            </w:r>
            <w:r w:rsidR="00C21C43">
              <w:rPr>
                <w:b/>
                <w:bCs/>
                <w:sz w:val="16"/>
                <w:szCs w:val="16"/>
              </w:rPr>
              <w:t>4</w:t>
            </w:r>
          </w:p>
          <w:p w14:paraId="5F45BC45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513CF23E" w14:textId="4FA71BDA" w:rsidR="00CB28DF" w:rsidRDefault="00CB28DF" w:rsidP="00CB28DF">
            <w:pPr>
              <w:rPr>
                <w:sz w:val="16"/>
                <w:szCs w:val="16"/>
              </w:rPr>
            </w:pPr>
            <w:r w:rsidRPr="00D330A9">
              <w:rPr>
                <w:sz w:val="16"/>
                <w:szCs w:val="16"/>
                <w:highlight w:val="yellow"/>
              </w:rPr>
              <w:t>Kirshner</w:t>
            </w:r>
            <w:r w:rsidR="003155A3" w:rsidRPr="00D330A9">
              <w:rPr>
                <w:sz w:val="16"/>
                <w:szCs w:val="16"/>
                <w:highlight w:val="yellow"/>
              </w:rPr>
              <w:t xml:space="preserve"> </w:t>
            </w:r>
            <w:r w:rsidR="00D330A9" w:rsidRPr="00D330A9">
              <w:rPr>
                <w:sz w:val="16"/>
                <w:szCs w:val="16"/>
                <w:highlight w:val="yellow"/>
              </w:rPr>
              <w:t>on call</w:t>
            </w:r>
          </w:p>
          <w:p w14:paraId="2A260599" w14:textId="173A625C" w:rsidR="00CB28DF" w:rsidRDefault="00066E92" w:rsidP="00CB28DF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Maltez</w:t>
            </w:r>
            <w:proofErr w:type="spellEnd"/>
          </w:p>
          <w:p w14:paraId="0FB18697" w14:textId="118BFA50" w:rsidR="00CB28DF" w:rsidRDefault="00D20F24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003B9E2E" w14:textId="77777777" w:rsidR="00D20F24" w:rsidRDefault="00D20F24" w:rsidP="00CB28DF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3B9DD523" w14:textId="3FDF9A9F" w:rsidR="00CB28DF" w:rsidRPr="00B705FF" w:rsidRDefault="00CB28DF" w:rsidP="00CB28DF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086" w:type="dxa"/>
            <w:tcBorders>
              <w:top w:val="single" w:sz="6" w:space="0" w:color="BFBFBF" w:themeColor="background1" w:themeShade="BF"/>
              <w:bottom w:val="nil"/>
            </w:tcBorders>
          </w:tcPr>
          <w:p w14:paraId="61444E05" w14:textId="587F231E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</w:t>
            </w:r>
            <w:r w:rsidR="00F34AF4">
              <w:rPr>
                <w:b/>
                <w:bCs/>
                <w:sz w:val="16"/>
                <w:szCs w:val="16"/>
              </w:rPr>
              <w:t>0</w:t>
            </w:r>
            <w:r w:rsidR="00C21C43">
              <w:rPr>
                <w:b/>
                <w:bCs/>
                <w:sz w:val="16"/>
                <w:szCs w:val="16"/>
              </w:rPr>
              <w:t>5</w:t>
            </w:r>
          </w:p>
          <w:p w14:paraId="48DA825C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01C7EEB9" w14:textId="3D0E7CFB" w:rsidR="00CB28DF" w:rsidRDefault="00CB28DF" w:rsidP="00CB28DF">
            <w:pPr>
              <w:rPr>
                <w:sz w:val="16"/>
                <w:szCs w:val="16"/>
              </w:rPr>
            </w:pPr>
            <w:r w:rsidRPr="00DA2606">
              <w:rPr>
                <w:sz w:val="16"/>
                <w:szCs w:val="16"/>
                <w:highlight w:val="yellow"/>
              </w:rPr>
              <w:t>Rossi</w:t>
            </w:r>
            <w:r w:rsidR="00DA2606" w:rsidRPr="00DA260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6E1DE6E0" w14:textId="785D74D7" w:rsidR="00CB28DF" w:rsidRDefault="00DA2606" w:rsidP="00CB28DF">
            <w:pPr>
              <w:rPr>
                <w:sz w:val="16"/>
                <w:szCs w:val="16"/>
              </w:rPr>
            </w:pPr>
            <w:proofErr w:type="spellStart"/>
            <w:r w:rsidRPr="00DA2606">
              <w:rPr>
                <w:sz w:val="16"/>
                <w:szCs w:val="16"/>
              </w:rPr>
              <w:t>Maltez</w:t>
            </w:r>
            <w:proofErr w:type="spellEnd"/>
          </w:p>
          <w:p w14:paraId="0C2F1E02" w14:textId="2D3A1DF9" w:rsidR="00CB28DF" w:rsidRDefault="00D20F24" w:rsidP="00CB28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  <w:r w:rsidR="003155A3" w:rsidRPr="00172975">
              <w:rPr>
                <w:sz w:val="16"/>
                <w:szCs w:val="16"/>
              </w:rPr>
              <w:t xml:space="preserve"> </w:t>
            </w:r>
          </w:p>
          <w:p w14:paraId="313B828A" w14:textId="77777777" w:rsidR="00D20F24" w:rsidRDefault="00D20F24" w:rsidP="00CB28DF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31067AE7" w14:textId="45C2DF40" w:rsidR="00CB28DF" w:rsidRPr="00B705FF" w:rsidRDefault="00CB28DF" w:rsidP="00CB28DF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</w:t>
            </w:r>
            <w:r w:rsidR="0022107F">
              <w:rPr>
                <w:sz w:val="16"/>
                <w:szCs w:val="16"/>
              </w:rPr>
              <w:t>u</w:t>
            </w:r>
            <w:r w:rsidR="00D20F24">
              <w:rPr>
                <w:sz w:val="16"/>
                <w:szCs w:val="16"/>
              </w:rPr>
              <w:t>mar</w:t>
            </w:r>
            <w:r>
              <w:rPr>
                <w:sz w:val="16"/>
                <w:szCs w:val="16"/>
              </w:rPr>
              <w:t>, night</w:t>
            </w: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nil"/>
            </w:tcBorders>
          </w:tcPr>
          <w:p w14:paraId="49FCD24C" w14:textId="7949762A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</w:t>
            </w:r>
            <w:r w:rsidR="00F34AF4">
              <w:rPr>
                <w:b/>
                <w:bCs/>
                <w:sz w:val="16"/>
                <w:szCs w:val="16"/>
              </w:rPr>
              <w:t>0</w:t>
            </w:r>
            <w:r w:rsidR="00C21C43">
              <w:rPr>
                <w:b/>
                <w:bCs/>
                <w:sz w:val="16"/>
                <w:szCs w:val="16"/>
              </w:rPr>
              <w:t>6</w:t>
            </w:r>
          </w:p>
          <w:p w14:paraId="6854DD3E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1AB877B5" w14:textId="1824730A" w:rsidR="000E6B67" w:rsidRDefault="000E6B67" w:rsidP="000E6B6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Rossi</w:t>
            </w:r>
            <w:r w:rsidR="008E5FEB" w:rsidRPr="00FD6569">
              <w:rPr>
                <w:sz w:val="16"/>
                <w:szCs w:val="16"/>
              </w:rPr>
              <w:t xml:space="preserve"> </w:t>
            </w:r>
          </w:p>
          <w:p w14:paraId="31D5089C" w14:textId="1A83F429" w:rsidR="000E6B67" w:rsidRDefault="00121B73" w:rsidP="000E6B6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Valdez</w:t>
            </w:r>
            <w:r w:rsidR="00FD6569" w:rsidRPr="00FD656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54B828CE" w14:textId="73EB78AF" w:rsidR="000E6B67" w:rsidRDefault="00D20F24" w:rsidP="000E6B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4E6A7377" w14:textId="77777777" w:rsidR="00D20F24" w:rsidRDefault="00D20F24" w:rsidP="000E6B67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60A5CBEE" w14:textId="5FFB8000" w:rsidR="000E6B67" w:rsidRPr="00B705FF" w:rsidRDefault="000E6B67" w:rsidP="000E6B67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106" w:type="dxa"/>
            <w:tcBorders>
              <w:top w:val="single" w:sz="6" w:space="0" w:color="BFBFBF" w:themeColor="background1" w:themeShade="BF"/>
              <w:bottom w:val="nil"/>
            </w:tcBorders>
          </w:tcPr>
          <w:p w14:paraId="77094DF4" w14:textId="7F0B80EA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07</w:t>
            </w:r>
          </w:p>
          <w:p w14:paraId="6731DBA4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7EC4106B" w14:textId="76DE1D43" w:rsidR="000E6B67" w:rsidRDefault="000E6B67" w:rsidP="000E6B67">
            <w:pPr>
              <w:rPr>
                <w:sz w:val="16"/>
                <w:szCs w:val="16"/>
              </w:rPr>
            </w:pPr>
            <w:r w:rsidRPr="00D330A9">
              <w:rPr>
                <w:sz w:val="16"/>
                <w:szCs w:val="16"/>
              </w:rPr>
              <w:t>Rossi</w:t>
            </w:r>
            <w:r w:rsidR="00172975" w:rsidRPr="00D330A9">
              <w:rPr>
                <w:sz w:val="16"/>
                <w:szCs w:val="16"/>
              </w:rPr>
              <w:t xml:space="preserve"> </w:t>
            </w:r>
          </w:p>
          <w:p w14:paraId="42B6E403" w14:textId="20A53112" w:rsidR="000E6B67" w:rsidRDefault="00121B73" w:rsidP="000E6B67">
            <w:pPr>
              <w:rPr>
                <w:sz w:val="16"/>
                <w:szCs w:val="16"/>
              </w:rPr>
            </w:pPr>
            <w:r w:rsidRPr="00172975">
              <w:rPr>
                <w:sz w:val="16"/>
                <w:szCs w:val="16"/>
              </w:rPr>
              <w:t>Valdez</w:t>
            </w:r>
            <w:r w:rsidR="003155A3" w:rsidRPr="00172975">
              <w:rPr>
                <w:sz w:val="16"/>
                <w:szCs w:val="16"/>
              </w:rPr>
              <w:t xml:space="preserve"> </w:t>
            </w:r>
          </w:p>
          <w:p w14:paraId="7D562CC4" w14:textId="551D529F" w:rsidR="000E6B67" w:rsidRDefault="00D20F24" w:rsidP="000E6B6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Kirshner</w:t>
            </w:r>
            <w:r w:rsidR="00FD6569" w:rsidRPr="00FD656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6E0047B2" w14:textId="188CE093" w:rsidR="000E6B67" w:rsidRDefault="000E6B67" w:rsidP="000E6B67">
            <w:pPr>
              <w:rPr>
                <w:sz w:val="16"/>
                <w:szCs w:val="16"/>
              </w:rPr>
            </w:pPr>
          </w:p>
          <w:p w14:paraId="538D4566" w14:textId="1BCB7878" w:rsidR="000E6B67" w:rsidRPr="00B705FF" w:rsidRDefault="000E6B67" w:rsidP="000E6B67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nil"/>
            </w:tcBorders>
          </w:tcPr>
          <w:p w14:paraId="2D1ECD31" w14:textId="3C310B26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08</w:t>
            </w:r>
          </w:p>
          <w:p w14:paraId="16ECBF2D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136EEE74" w14:textId="2BEB7505" w:rsidR="000E6B67" w:rsidRDefault="000E6B67" w:rsidP="000E6B6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Rossi</w:t>
            </w:r>
            <w:r w:rsidR="00FD6569" w:rsidRPr="00FD656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21BE8819" w14:textId="6D63AF3D" w:rsidR="000E6B67" w:rsidRDefault="00121B73" w:rsidP="000E6B6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Valdez</w:t>
            </w:r>
            <w:r w:rsidR="008E5FEB" w:rsidRPr="00FD6569">
              <w:rPr>
                <w:sz w:val="16"/>
                <w:szCs w:val="16"/>
              </w:rPr>
              <w:t xml:space="preserve"> </w:t>
            </w:r>
          </w:p>
          <w:p w14:paraId="2577E427" w14:textId="4E953603" w:rsidR="000E6B67" w:rsidRDefault="00D20F24" w:rsidP="000E6B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03786112" w14:textId="5C286A2D" w:rsidR="000E6B67" w:rsidRDefault="000E6B67" w:rsidP="000E6B67">
            <w:pPr>
              <w:rPr>
                <w:sz w:val="16"/>
                <w:szCs w:val="16"/>
              </w:rPr>
            </w:pPr>
          </w:p>
          <w:p w14:paraId="6DAC2F05" w14:textId="3C30AC28" w:rsidR="000E6B67" w:rsidRPr="00B705FF" w:rsidRDefault="000E6B67" w:rsidP="000E6B67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107" w:type="dxa"/>
            <w:tcBorders>
              <w:top w:val="single" w:sz="6" w:space="0" w:color="BFBFBF" w:themeColor="background1" w:themeShade="BF"/>
              <w:bottom w:val="nil"/>
            </w:tcBorders>
          </w:tcPr>
          <w:p w14:paraId="52FECC8A" w14:textId="59C8CDF7" w:rsidR="00BD00D1" w:rsidRDefault="00472EF7" w:rsidP="00BD00D1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09</w:t>
            </w:r>
          </w:p>
          <w:p w14:paraId="62A0B148" w14:textId="77777777" w:rsidR="008A78EC" w:rsidRDefault="008A78EC" w:rsidP="00BD00D1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662DBDFC" w14:textId="1B9DE84C" w:rsidR="00B71DDA" w:rsidRDefault="00B71DDA" w:rsidP="00B71DDA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Rossi</w:t>
            </w:r>
            <w:r w:rsidR="008E5FEB" w:rsidRPr="00FD6569">
              <w:rPr>
                <w:sz w:val="16"/>
                <w:szCs w:val="16"/>
              </w:rPr>
              <w:t xml:space="preserve"> </w:t>
            </w:r>
          </w:p>
          <w:p w14:paraId="03DE6C9A" w14:textId="702FD97C" w:rsidR="00B71DDA" w:rsidRDefault="00B71DDA" w:rsidP="00B71DDA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Valdez</w:t>
            </w:r>
            <w:r w:rsidR="00FD6569" w:rsidRPr="00FD656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06F913AF" w14:textId="3C6C7B2C" w:rsidR="00B71DDA" w:rsidRDefault="00B71DDA" w:rsidP="00B71DDA">
            <w:pPr>
              <w:rPr>
                <w:sz w:val="16"/>
                <w:szCs w:val="16"/>
              </w:rPr>
            </w:pPr>
            <w:proofErr w:type="spellStart"/>
            <w:r w:rsidRPr="00D330A9">
              <w:rPr>
                <w:sz w:val="16"/>
                <w:szCs w:val="16"/>
              </w:rPr>
              <w:t>Mikhael</w:t>
            </w:r>
            <w:proofErr w:type="spellEnd"/>
            <w:r w:rsidR="00172975" w:rsidRPr="00D330A9">
              <w:rPr>
                <w:sz w:val="16"/>
                <w:szCs w:val="16"/>
              </w:rPr>
              <w:t xml:space="preserve"> </w:t>
            </w:r>
          </w:p>
          <w:p w14:paraId="1C74DBD8" w14:textId="6D266A5F" w:rsidR="00B71DDA" w:rsidRDefault="00B71DDA" w:rsidP="00B71DDA">
            <w:pPr>
              <w:rPr>
                <w:sz w:val="16"/>
                <w:szCs w:val="16"/>
              </w:rPr>
            </w:pPr>
          </w:p>
          <w:p w14:paraId="0194D246" w14:textId="4A22BAF2" w:rsidR="00B71DDA" w:rsidRPr="00B705FF" w:rsidRDefault="00B71DDA" w:rsidP="00B71DDA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</w:tr>
      <w:tr w:rsidR="001E40EC" w14:paraId="38BC38AD" w14:textId="77777777" w:rsidTr="00FB4579">
        <w:trPr>
          <w:trHeight w:hRule="exact" w:val="80"/>
        </w:trPr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3A5CBE45" w14:textId="3B4684D7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nil"/>
              <w:bottom w:val="single" w:sz="6" w:space="0" w:color="BFBFBF" w:themeColor="background1" w:themeShade="BF"/>
            </w:tcBorders>
          </w:tcPr>
          <w:p w14:paraId="62EEEEA0" w14:textId="34083E30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bottom w:val="single" w:sz="6" w:space="0" w:color="BFBFBF" w:themeColor="background1" w:themeShade="BF"/>
            </w:tcBorders>
          </w:tcPr>
          <w:p w14:paraId="4C03D72F" w14:textId="3513E509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378E0FCA" w14:textId="68D100AD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310492B6" w14:textId="608BA8A1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2240F36B" w14:textId="3CF1D283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  <w:tc>
          <w:tcPr>
            <w:tcW w:w="2107" w:type="dxa"/>
            <w:tcBorders>
              <w:top w:val="nil"/>
              <w:bottom w:val="single" w:sz="6" w:space="0" w:color="BFBFBF" w:themeColor="background1" w:themeShade="BF"/>
            </w:tcBorders>
          </w:tcPr>
          <w:p w14:paraId="0F653558" w14:textId="79A4E4BA" w:rsidR="00447BBC" w:rsidRPr="004F6FC1" w:rsidRDefault="00447BBC" w:rsidP="00447BBC">
            <w:pPr>
              <w:rPr>
                <w:sz w:val="16"/>
                <w:szCs w:val="16"/>
              </w:rPr>
            </w:pPr>
          </w:p>
        </w:tc>
      </w:tr>
      <w:tr w:rsidR="001E40EC" w14:paraId="324AED8F" w14:textId="77777777" w:rsidTr="00395C74">
        <w:trPr>
          <w:trHeight w:hRule="exact" w:val="1660"/>
        </w:trPr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356987E0" w14:textId="3ABC32E1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</w:t>
            </w:r>
            <w:r w:rsidR="00C21C4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        </w:t>
            </w:r>
            <w:r w:rsidR="00C21C43">
              <w:rPr>
                <w:sz w:val="16"/>
                <w:szCs w:val="16"/>
              </w:rPr>
              <w:t>10</w:t>
            </w:r>
          </w:p>
          <w:p w14:paraId="1528314A" w14:textId="77777777" w:rsidR="008A78EC" w:rsidRDefault="008A78EC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41F79243" w14:textId="41698BC2" w:rsidR="00B71DDA" w:rsidRDefault="00B71DDA" w:rsidP="00B71DDA">
            <w:pPr>
              <w:rPr>
                <w:sz w:val="16"/>
                <w:szCs w:val="16"/>
              </w:rPr>
            </w:pPr>
            <w:r w:rsidRPr="00D330A9">
              <w:rPr>
                <w:sz w:val="16"/>
                <w:szCs w:val="16"/>
              </w:rPr>
              <w:t>Rossi</w:t>
            </w:r>
          </w:p>
          <w:p w14:paraId="51B2FEE3" w14:textId="3E4B4083" w:rsidR="00B71DDA" w:rsidRDefault="00B71DDA" w:rsidP="00B71DDA">
            <w:pPr>
              <w:rPr>
                <w:sz w:val="16"/>
                <w:szCs w:val="16"/>
              </w:rPr>
            </w:pPr>
            <w:r w:rsidRPr="00172975">
              <w:rPr>
                <w:sz w:val="16"/>
                <w:szCs w:val="16"/>
              </w:rPr>
              <w:t>Valdez</w:t>
            </w:r>
            <w:r w:rsidR="003155A3" w:rsidRPr="00172975">
              <w:rPr>
                <w:sz w:val="16"/>
                <w:szCs w:val="16"/>
              </w:rPr>
              <w:t xml:space="preserve"> </w:t>
            </w:r>
          </w:p>
          <w:p w14:paraId="5AE92F8B" w14:textId="29247ECA" w:rsidR="00B71DDA" w:rsidRDefault="00B71DDA" w:rsidP="00B71DDA">
            <w:pPr>
              <w:rPr>
                <w:sz w:val="16"/>
                <w:szCs w:val="16"/>
              </w:rPr>
            </w:pPr>
            <w:proofErr w:type="spellStart"/>
            <w:r w:rsidRPr="00D330A9">
              <w:rPr>
                <w:sz w:val="16"/>
                <w:szCs w:val="16"/>
                <w:highlight w:val="yellow"/>
              </w:rPr>
              <w:t>Mikhael</w:t>
            </w:r>
            <w:proofErr w:type="spellEnd"/>
            <w:r w:rsidR="00D330A9" w:rsidRPr="00D330A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ED1C29C" w14:textId="668D0E58" w:rsidR="00B71DDA" w:rsidRDefault="00B71DDA" w:rsidP="00B71DDA">
            <w:pPr>
              <w:rPr>
                <w:sz w:val="16"/>
                <w:szCs w:val="16"/>
              </w:rPr>
            </w:pPr>
          </w:p>
          <w:p w14:paraId="0CA6409F" w14:textId="1023AFB8" w:rsidR="00B71DDA" w:rsidRPr="004F6FC1" w:rsidRDefault="00B71DDA" w:rsidP="00B71D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218" w:type="dxa"/>
            <w:tcBorders>
              <w:top w:val="nil"/>
              <w:bottom w:val="single" w:sz="6" w:space="0" w:color="BFBFBF" w:themeColor="background1" w:themeShade="BF"/>
            </w:tcBorders>
          </w:tcPr>
          <w:p w14:paraId="329CCD40" w14:textId="40D0D37B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</w:t>
            </w:r>
            <w:r w:rsidR="00C21C4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   </w:t>
            </w:r>
            <w:r w:rsidR="00C21C43">
              <w:rPr>
                <w:sz w:val="16"/>
                <w:szCs w:val="16"/>
              </w:rPr>
              <w:t>11</w:t>
            </w:r>
          </w:p>
          <w:p w14:paraId="3C1F5FC0" w14:textId="77777777" w:rsidR="008A78EC" w:rsidRDefault="008A78EC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1AA92238" w14:textId="77777777" w:rsidR="00B71DDA" w:rsidRDefault="00B71DDA" w:rsidP="00B71D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65926D2C" w14:textId="509BF4FB" w:rsidR="00B71DDA" w:rsidRDefault="00B71DDA" w:rsidP="00B71DDA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Valdez</w:t>
            </w:r>
            <w:r w:rsidR="008E5FEB" w:rsidRPr="00FD6569">
              <w:rPr>
                <w:sz w:val="16"/>
                <w:szCs w:val="16"/>
              </w:rPr>
              <w:t xml:space="preserve"> </w:t>
            </w:r>
          </w:p>
          <w:p w14:paraId="3D731EFB" w14:textId="0E5E81BF" w:rsidR="00B71DDA" w:rsidRDefault="00B71DDA" w:rsidP="00B71DDA">
            <w:pPr>
              <w:rPr>
                <w:sz w:val="16"/>
                <w:szCs w:val="16"/>
              </w:rPr>
            </w:pPr>
            <w:proofErr w:type="spellStart"/>
            <w:r w:rsidRPr="00FD6569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3155A3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74921C1D" w14:textId="77777777" w:rsidR="00D20F24" w:rsidRDefault="00D20F24" w:rsidP="00B71DDA">
            <w:pPr>
              <w:rPr>
                <w:sz w:val="16"/>
                <w:szCs w:val="16"/>
              </w:rPr>
            </w:pPr>
          </w:p>
          <w:p w14:paraId="6109D6E5" w14:textId="0A12213F" w:rsidR="00B71DDA" w:rsidRPr="004F6FC1" w:rsidRDefault="00B71DDA" w:rsidP="00B71D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</w:tc>
        <w:tc>
          <w:tcPr>
            <w:tcW w:w="2086" w:type="dxa"/>
            <w:tcBorders>
              <w:top w:val="nil"/>
              <w:bottom w:val="single" w:sz="6" w:space="0" w:color="BFBFBF" w:themeColor="background1" w:themeShade="BF"/>
            </w:tcBorders>
          </w:tcPr>
          <w:p w14:paraId="1F1BBF0D" w14:textId="17F04D96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1</w:t>
            </w:r>
            <w:r w:rsidR="00C21C43">
              <w:rPr>
                <w:sz w:val="16"/>
                <w:szCs w:val="16"/>
              </w:rPr>
              <w:t>2</w:t>
            </w:r>
          </w:p>
          <w:p w14:paraId="0A0B0EDA" w14:textId="77777777" w:rsidR="008A78EC" w:rsidRDefault="008A78EC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Ben, admitting</w:t>
            </w:r>
          </w:p>
          <w:p w14:paraId="58BB71DB" w14:textId="178A0C59" w:rsidR="00196417" w:rsidRDefault="00FB4579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Mikhael</w:t>
            </w:r>
            <w:proofErr w:type="spellEnd"/>
          </w:p>
          <w:p w14:paraId="2A0BCE0E" w14:textId="7B312A0E" w:rsidR="00196417" w:rsidRDefault="00D20F24" w:rsidP="0019641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Valdez</w:t>
            </w:r>
            <w:r w:rsidR="003155A3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21ECAD5A" w14:textId="34695553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 w:rsidRPr="00FD6569">
              <w:rPr>
                <w:sz w:val="16"/>
                <w:szCs w:val="16"/>
              </w:rPr>
              <w:t>Petrosino</w:t>
            </w:r>
            <w:proofErr w:type="spellEnd"/>
            <w:r w:rsidR="008E5FEB" w:rsidRPr="00FD6569">
              <w:rPr>
                <w:sz w:val="16"/>
                <w:szCs w:val="16"/>
              </w:rPr>
              <w:t xml:space="preserve"> </w:t>
            </w:r>
          </w:p>
          <w:p w14:paraId="4D54738C" w14:textId="77777777" w:rsidR="00D20F24" w:rsidRDefault="00D20F24" w:rsidP="00196417">
            <w:pPr>
              <w:rPr>
                <w:sz w:val="16"/>
                <w:szCs w:val="16"/>
              </w:rPr>
            </w:pPr>
          </w:p>
          <w:p w14:paraId="518605CD" w14:textId="244D8783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1B6F3402" w14:textId="58661BAB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1</w:t>
            </w:r>
            <w:r w:rsidR="00C21C43">
              <w:rPr>
                <w:sz w:val="16"/>
                <w:szCs w:val="16"/>
              </w:rPr>
              <w:t>3</w:t>
            </w:r>
          </w:p>
          <w:p w14:paraId="5022C2B7" w14:textId="4F6CB5BE" w:rsidR="008A78EC" w:rsidRDefault="0081121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</w:t>
            </w:r>
            <w:r w:rsidR="008A78EC">
              <w:rPr>
                <w:sz w:val="16"/>
                <w:szCs w:val="16"/>
              </w:rPr>
              <w:t>, admitting</w:t>
            </w:r>
          </w:p>
          <w:p w14:paraId="6094D9CB" w14:textId="0403F24B" w:rsidR="00196417" w:rsidRDefault="00FB4579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highlight w:val="yellow"/>
              </w:rPr>
              <w:t>Mikhael</w:t>
            </w:r>
            <w:proofErr w:type="spellEnd"/>
            <w:r w:rsidR="008E5FEB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49742F7D" w14:textId="0A6E031F" w:rsidR="00196417" w:rsidRDefault="00D20F24" w:rsidP="0019641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Valdez</w:t>
            </w:r>
            <w:r w:rsidR="00D330A9" w:rsidRPr="00FD6569">
              <w:rPr>
                <w:sz w:val="16"/>
                <w:szCs w:val="16"/>
              </w:rPr>
              <w:t xml:space="preserve"> </w:t>
            </w:r>
          </w:p>
          <w:p w14:paraId="094EBA16" w14:textId="77777777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593312CB" w14:textId="77777777" w:rsidR="00D20F24" w:rsidRDefault="00D20F24" w:rsidP="00196417">
            <w:pPr>
              <w:rPr>
                <w:sz w:val="16"/>
                <w:szCs w:val="16"/>
              </w:rPr>
            </w:pPr>
          </w:p>
          <w:p w14:paraId="1D9977EB" w14:textId="3BE19C39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02B2AD06" w14:textId="1ED9C46B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1</w:t>
            </w:r>
            <w:r w:rsidR="00C21C43">
              <w:rPr>
                <w:sz w:val="16"/>
                <w:szCs w:val="16"/>
              </w:rPr>
              <w:t>4</w:t>
            </w:r>
          </w:p>
          <w:p w14:paraId="30C5A4C5" w14:textId="23CCF6E7" w:rsidR="00CB28DF" w:rsidRDefault="005A756F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Ben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7DE85432" w14:textId="786E48C2" w:rsidR="00196417" w:rsidRDefault="00FB4579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Mikhael</w:t>
            </w:r>
            <w:proofErr w:type="spellEnd"/>
          </w:p>
          <w:p w14:paraId="54F2F52E" w14:textId="6FC15BAD" w:rsidR="00196417" w:rsidRDefault="00D20F24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07B4B8A9" w14:textId="5036A6C6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 w:rsidRPr="00FD6569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3155A3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12D84F85" w14:textId="77777777" w:rsidR="00D20F24" w:rsidRDefault="00D20F24" w:rsidP="00196417">
            <w:pPr>
              <w:rPr>
                <w:sz w:val="16"/>
                <w:szCs w:val="16"/>
              </w:rPr>
            </w:pPr>
          </w:p>
          <w:p w14:paraId="239A422C" w14:textId="1764D8A7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47E93E18" w14:textId="761DF59A" w:rsidR="00BD00D1" w:rsidRDefault="00472EF7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</w:t>
            </w:r>
            <w:r w:rsidR="00F34AF4">
              <w:rPr>
                <w:sz w:val="16"/>
                <w:szCs w:val="16"/>
              </w:rPr>
              <w:t>1</w:t>
            </w:r>
            <w:r w:rsidR="00C21C43">
              <w:rPr>
                <w:sz w:val="16"/>
                <w:szCs w:val="16"/>
              </w:rPr>
              <w:t>5</w:t>
            </w:r>
          </w:p>
          <w:p w14:paraId="324905DD" w14:textId="5097CC34" w:rsidR="00CB28DF" w:rsidRDefault="00FD6569" w:rsidP="00BD00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3672CB26" w14:textId="60AFF594" w:rsidR="00196417" w:rsidRDefault="00FB4579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Mikhael</w:t>
            </w:r>
            <w:proofErr w:type="spellEnd"/>
          </w:p>
          <w:p w14:paraId="6CE84D30" w14:textId="3C34F60E" w:rsidR="00196417" w:rsidRDefault="00D20F24" w:rsidP="0019641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Valdez</w:t>
            </w:r>
            <w:r w:rsidR="00FD6569" w:rsidRPr="00FD6569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26E62938" w14:textId="5F856888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 w:rsidRPr="00FD6569">
              <w:rPr>
                <w:sz w:val="16"/>
                <w:szCs w:val="16"/>
              </w:rPr>
              <w:t>Petrosino</w:t>
            </w:r>
            <w:proofErr w:type="spellEnd"/>
            <w:r w:rsidR="000F7816" w:rsidRPr="00FD6569">
              <w:rPr>
                <w:sz w:val="16"/>
                <w:szCs w:val="16"/>
              </w:rPr>
              <w:t xml:space="preserve"> </w:t>
            </w:r>
          </w:p>
          <w:p w14:paraId="3D066211" w14:textId="77777777" w:rsidR="00D20F24" w:rsidRDefault="00D20F24" w:rsidP="00196417">
            <w:pPr>
              <w:rPr>
                <w:sz w:val="16"/>
                <w:szCs w:val="16"/>
              </w:rPr>
            </w:pPr>
          </w:p>
          <w:p w14:paraId="6FE9569E" w14:textId="0F6F546C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07" w:type="dxa"/>
            <w:tcBorders>
              <w:top w:val="nil"/>
              <w:bottom w:val="single" w:sz="6" w:space="0" w:color="BFBFBF" w:themeColor="background1" w:themeShade="BF"/>
            </w:tcBorders>
          </w:tcPr>
          <w:p w14:paraId="0ACD6D67" w14:textId="752DCB59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</w:t>
            </w:r>
            <w:r w:rsidR="00F34AF4">
              <w:rPr>
                <w:sz w:val="16"/>
                <w:szCs w:val="16"/>
              </w:rPr>
              <w:t>1</w:t>
            </w:r>
            <w:r w:rsidR="00C21C43">
              <w:rPr>
                <w:sz w:val="16"/>
                <w:szCs w:val="16"/>
              </w:rPr>
              <w:t>6</w:t>
            </w:r>
          </w:p>
          <w:p w14:paraId="05F51E95" w14:textId="0824296D" w:rsidR="00CB28DF" w:rsidRDefault="00FD6569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3DEE77FB" w14:textId="66B37518" w:rsidR="00196417" w:rsidRDefault="00196417" w:rsidP="0019641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  <w:highlight w:val="yellow"/>
              </w:rPr>
              <w:t>Kirshner</w:t>
            </w:r>
            <w:r w:rsidR="003155A3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007D9FA2" w14:textId="2C0D9AAF" w:rsidR="00196417" w:rsidRDefault="00395C74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6E61B190" w14:textId="77777777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746BEA8C" w14:textId="77777777" w:rsidR="00D20F24" w:rsidRDefault="00D20F24" w:rsidP="00196417">
            <w:pPr>
              <w:rPr>
                <w:sz w:val="16"/>
                <w:szCs w:val="16"/>
              </w:rPr>
            </w:pPr>
          </w:p>
          <w:p w14:paraId="65ACD3EC" w14:textId="38ECEDCF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</w:tr>
      <w:tr w:rsidR="001E40EC" w14:paraId="3A019CCF" w14:textId="77777777" w:rsidTr="00FD6569">
        <w:trPr>
          <w:trHeight w:hRule="exact" w:val="1653"/>
        </w:trPr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52DE43AE" w14:textId="1DD4A25A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</w:t>
            </w:r>
            <w:r w:rsidR="00C21C43">
              <w:rPr>
                <w:sz w:val="16"/>
                <w:szCs w:val="16"/>
              </w:rPr>
              <w:t xml:space="preserve"> 17</w:t>
            </w:r>
          </w:p>
          <w:p w14:paraId="034D7718" w14:textId="389F2B4F" w:rsidR="00CB28DF" w:rsidRDefault="00FD6569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1BC9D13E" w14:textId="37D9E1FE" w:rsidR="00196417" w:rsidRDefault="00196417" w:rsidP="00196417">
            <w:pPr>
              <w:rPr>
                <w:sz w:val="16"/>
                <w:szCs w:val="16"/>
              </w:rPr>
            </w:pPr>
            <w:r w:rsidRPr="00FD6569">
              <w:rPr>
                <w:sz w:val="16"/>
                <w:szCs w:val="16"/>
              </w:rPr>
              <w:t>Kirshner</w:t>
            </w:r>
            <w:r w:rsidR="00D330A9" w:rsidRPr="00FD6569">
              <w:rPr>
                <w:sz w:val="16"/>
                <w:szCs w:val="16"/>
              </w:rPr>
              <w:t xml:space="preserve"> </w:t>
            </w:r>
          </w:p>
          <w:p w14:paraId="286D0AC5" w14:textId="5AD0723C" w:rsidR="00196417" w:rsidRDefault="00395C74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  <w:r w:rsidR="000F7816" w:rsidRPr="00D330A9">
              <w:rPr>
                <w:sz w:val="16"/>
                <w:szCs w:val="16"/>
              </w:rPr>
              <w:t xml:space="preserve"> </w:t>
            </w:r>
          </w:p>
          <w:p w14:paraId="7A42F9D6" w14:textId="320F3A9B" w:rsidR="00196417" w:rsidRDefault="00196417" w:rsidP="00196417">
            <w:pPr>
              <w:rPr>
                <w:sz w:val="16"/>
                <w:szCs w:val="16"/>
              </w:rPr>
            </w:pPr>
            <w:proofErr w:type="spellStart"/>
            <w:r w:rsidRPr="00FD6569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3155A3" w:rsidRPr="00FD6569">
              <w:rPr>
                <w:sz w:val="16"/>
                <w:szCs w:val="16"/>
                <w:highlight w:val="yellow"/>
              </w:rPr>
              <w:t xml:space="preserve"> </w:t>
            </w:r>
            <w:r w:rsidR="00FD6569" w:rsidRPr="00FD6569">
              <w:rPr>
                <w:sz w:val="16"/>
                <w:szCs w:val="16"/>
                <w:highlight w:val="yellow"/>
              </w:rPr>
              <w:t>on call</w:t>
            </w:r>
          </w:p>
          <w:p w14:paraId="6137FA67" w14:textId="77777777" w:rsidR="00FD6569" w:rsidRDefault="00FD6569" w:rsidP="00196417">
            <w:pPr>
              <w:rPr>
                <w:sz w:val="16"/>
                <w:szCs w:val="16"/>
              </w:rPr>
            </w:pPr>
          </w:p>
          <w:p w14:paraId="7F886535" w14:textId="34EC1D97" w:rsidR="00196417" w:rsidRPr="004F6FC1" w:rsidRDefault="00196417" w:rsidP="00196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218" w:type="dxa"/>
            <w:tcBorders>
              <w:top w:val="nil"/>
              <w:bottom w:val="single" w:sz="6" w:space="0" w:color="BFBFBF" w:themeColor="background1" w:themeShade="BF"/>
            </w:tcBorders>
          </w:tcPr>
          <w:p w14:paraId="6F191491" w14:textId="1DBF7A96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  <w:r w:rsidR="00C21C43">
              <w:rPr>
                <w:sz w:val="16"/>
                <w:szCs w:val="16"/>
              </w:rPr>
              <w:t>18</w:t>
            </w:r>
          </w:p>
          <w:p w14:paraId="36B37976" w14:textId="4CABAAAE" w:rsidR="00CB28DF" w:rsidRDefault="00FD6569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4FDCC0DB" w14:textId="77777777" w:rsidR="00395C74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68AA7101" w14:textId="44CF9D86" w:rsidR="00ED452B" w:rsidRDefault="00395C74" w:rsidP="00ED452B">
            <w:pPr>
              <w:rPr>
                <w:sz w:val="16"/>
                <w:szCs w:val="16"/>
              </w:rPr>
            </w:pPr>
            <w:r w:rsidRPr="00A90476">
              <w:rPr>
                <w:sz w:val="16"/>
                <w:szCs w:val="16"/>
                <w:highlight w:val="yellow"/>
              </w:rPr>
              <w:t>Valdez</w:t>
            </w:r>
            <w:r w:rsidR="00FD6569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6DBE31D7" w14:textId="5D4D6FF4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Mikhael</w:t>
            </w:r>
            <w:proofErr w:type="spellEnd"/>
            <w:r w:rsidR="000F7816" w:rsidRPr="00A90476">
              <w:rPr>
                <w:sz w:val="16"/>
                <w:szCs w:val="16"/>
              </w:rPr>
              <w:t xml:space="preserve"> </w:t>
            </w:r>
          </w:p>
          <w:p w14:paraId="46FE1A18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02CE783F" w14:textId="0CAC3F1E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  <w:p w14:paraId="2E9F8F6D" w14:textId="1F3B0820" w:rsidR="00ED452B" w:rsidRPr="004F6FC1" w:rsidRDefault="00ED452B" w:rsidP="00713C29">
            <w:pPr>
              <w:rPr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nil"/>
              <w:bottom w:val="single" w:sz="6" w:space="0" w:color="BFBFBF" w:themeColor="background1" w:themeShade="BF"/>
            </w:tcBorders>
          </w:tcPr>
          <w:p w14:paraId="2F1E292B" w14:textId="65383DD2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</w:t>
            </w:r>
            <w:r w:rsidR="00C21C43">
              <w:rPr>
                <w:sz w:val="16"/>
                <w:szCs w:val="16"/>
              </w:rPr>
              <w:t>19</w:t>
            </w:r>
          </w:p>
          <w:p w14:paraId="3ADED142" w14:textId="25AC8FDA" w:rsidR="005A756F" w:rsidRDefault="00FD6569" w:rsidP="005A75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5A756F">
              <w:rPr>
                <w:sz w:val="16"/>
                <w:szCs w:val="16"/>
              </w:rPr>
              <w:t>, admitting</w:t>
            </w:r>
          </w:p>
          <w:p w14:paraId="57D76EFE" w14:textId="0BAB13C2" w:rsidR="00ED452B" w:rsidRDefault="005A756F" w:rsidP="00ED452B">
            <w:pPr>
              <w:rPr>
                <w:sz w:val="16"/>
                <w:szCs w:val="16"/>
              </w:rPr>
            </w:pPr>
            <w:r w:rsidRPr="00FC1268">
              <w:rPr>
                <w:sz w:val="16"/>
                <w:szCs w:val="16"/>
                <w:highlight w:val="yellow"/>
              </w:rPr>
              <w:t>R</w:t>
            </w:r>
            <w:r w:rsidR="00ED452B" w:rsidRPr="00FC1268">
              <w:rPr>
                <w:sz w:val="16"/>
                <w:szCs w:val="16"/>
                <w:highlight w:val="yellow"/>
              </w:rPr>
              <w:t>ossi</w:t>
            </w:r>
            <w:r w:rsidR="003155A3" w:rsidRPr="00FC1268">
              <w:rPr>
                <w:sz w:val="16"/>
                <w:szCs w:val="16"/>
                <w:highlight w:val="yellow"/>
              </w:rPr>
              <w:t xml:space="preserve"> </w:t>
            </w:r>
            <w:r w:rsidR="00FC1268" w:rsidRPr="00FC1268">
              <w:rPr>
                <w:sz w:val="16"/>
                <w:szCs w:val="16"/>
                <w:highlight w:val="yellow"/>
              </w:rPr>
              <w:t>on call</w:t>
            </w:r>
          </w:p>
          <w:p w14:paraId="3493A1B9" w14:textId="4528A27D" w:rsidR="00ED452B" w:rsidRDefault="00395C7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1EB00675" w14:textId="4E6870B2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FC1268">
              <w:rPr>
                <w:sz w:val="16"/>
                <w:szCs w:val="16"/>
              </w:rPr>
              <w:t>Mikhael</w:t>
            </w:r>
            <w:proofErr w:type="spellEnd"/>
            <w:r w:rsidR="00A90476" w:rsidRPr="00FC1268">
              <w:rPr>
                <w:sz w:val="16"/>
                <w:szCs w:val="16"/>
              </w:rPr>
              <w:t xml:space="preserve"> </w:t>
            </w:r>
          </w:p>
          <w:p w14:paraId="1F0F445D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7BA9104A" w14:textId="1D3BED67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3A4E151A" w14:textId="6528FC13" w:rsidR="00ED452B" w:rsidRPr="004F6FC1" w:rsidRDefault="00ED452B" w:rsidP="00713C29">
            <w:pPr>
              <w:rPr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36B10DAC" w14:textId="0FCA8FB0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2</w:t>
            </w:r>
            <w:r w:rsidR="00C21C43">
              <w:rPr>
                <w:sz w:val="16"/>
                <w:szCs w:val="16"/>
              </w:rPr>
              <w:t>0</w:t>
            </w:r>
          </w:p>
          <w:p w14:paraId="2290C916" w14:textId="1FA5B2F0" w:rsidR="00CB28DF" w:rsidRDefault="00FD6569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</w:t>
            </w:r>
            <w:r w:rsidR="00CB28DF">
              <w:rPr>
                <w:sz w:val="16"/>
                <w:szCs w:val="16"/>
              </w:rPr>
              <w:t>, admitting</w:t>
            </w:r>
          </w:p>
          <w:p w14:paraId="66ADD06E" w14:textId="6EB5232E" w:rsidR="00ED452B" w:rsidRDefault="00ED452B" w:rsidP="00ED452B">
            <w:pPr>
              <w:rPr>
                <w:sz w:val="16"/>
                <w:szCs w:val="16"/>
              </w:rPr>
            </w:pPr>
            <w:r w:rsidRPr="00FC1268">
              <w:rPr>
                <w:sz w:val="16"/>
                <w:szCs w:val="16"/>
              </w:rPr>
              <w:t>Rossi</w:t>
            </w:r>
            <w:r w:rsidR="00A90476" w:rsidRPr="00FC1268">
              <w:rPr>
                <w:sz w:val="16"/>
                <w:szCs w:val="16"/>
              </w:rPr>
              <w:t xml:space="preserve"> </w:t>
            </w:r>
          </w:p>
          <w:p w14:paraId="3521EE58" w14:textId="3BF6ED87" w:rsidR="00ED452B" w:rsidRDefault="00395C7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71C16C66" w14:textId="4B950687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FC1268">
              <w:rPr>
                <w:sz w:val="16"/>
                <w:szCs w:val="16"/>
                <w:highlight w:val="yellow"/>
              </w:rPr>
              <w:t>Mikhael</w:t>
            </w:r>
            <w:proofErr w:type="spellEnd"/>
            <w:r w:rsidR="003155A3" w:rsidRPr="00FC1268">
              <w:rPr>
                <w:sz w:val="16"/>
                <w:szCs w:val="16"/>
                <w:highlight w:val="yellow"/>
              </w:rPr>
              <w:t xml:space="preserve"> </w:t>
            </w:r>
            <w:r w:rsidR="00FC1268" w:rsidRPr="00FC1268">
              <w:rPr>
                <w:sz w:val="16"/>
                <w:szCs w:val="16"/>
                <w:highlight w:val="yellow"/>
              </w:rPr>
              <w:t>on call</w:t>
            </w:r>
          </w:p>
          <w:p w14:paraId="4DF26252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575197CB" w14:textId="27BE6340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608C4B61" w14:textId="0C57E249" w:rsidR="00ED452B" w:rsidRPr="004F6FC1" w:rsidRDefault="00ED452B" w:rsidP="00ED452B">
            <w:pPr>
              <w:rPr>
                <w:sz w:val="16"/>
                <w:szCs w:val="16"/>
              </w:rPr>
            </w:pPr>
          </w:p>
        </w:tc>
        <w:tc>
          <w:tcPr>
            <w:tcW w:w="2106" w:type="dxa"/>
            <w:tcBorders>
              <w:top w:val="nil"/>
              <w:bottom w:val="single" w:sz="6" w:space="0" w:color="BFBFBF" w:themeColor="background1" w:themeShade="BF"/>
            </w:tcBorders>
          </w:tcPr>
          <w:p w14:paraId="4FCA17C7" w14:textId="6AB79FE8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2</w:t>
            </w:r>
            <w:r w:rsidR="00C21C43">
              <w:rPr>
                <w:sz w:val="16"/>
                <w:szCs w:val="16"/>
              </w:rPr>
              <w:t>1</w:t>
            </w:r>
          </w:p>
          <w:p w14:paraId="5CA67503" w14:textId="77777777" w:rsidR="00CB28DF" w:rsidRDefault="00CB28DF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78E3EB26" w14:textId="7CD9D4FD" w:rsidR="00ED452B" w:rsidRDefault="004A1812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5AC102B2" w14:textId="14514ED2" w:rsidR="00ED452B" w:rsidRDefault="00395C74" w:rsidP="00ED452B">
            <w:pPr>
              <w:rPr>
                <w:sz w:val="16"/>
                <w:szCs w:val="16"/>
              </w:rPr>
            </w:pPr>
            <w:r w:rsidRPr="00A90476">
              <w:rPr>
                <w:sz w:val="16"/>
                <w:szCs w:val="16"/>
                <w:highlight w:val="yellow"/>
              </w:rPr>
              <w:t>Valdez</w:t>
            </w:r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991441A" w14:textId="228D9A64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Mikhael</w:t>
            </w:r>
            <w:proofErr w:type="spellEnd"/>
            <w:r w:rsidR="000F7816" w:rsidRPr="00A90476">
              <w:rPr>
                <w:sz w:val="16"/>
                <w:szCs w:val="16"/>
              </w:rPr>
              <w:t xml:space="preserve"> </w:t>
            </w:r>
          </w:p>
          <w:p w14:paraId="1E3C1C70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17F249EA" w14:textId="77777777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0134A647" w14:textId="70392DFF" w:rsidR="00ED452B" w:rsidRPr="004F6FC1" w:rsidRDefault="00ED452B" w:rsidP="00713C29">
            <w:pPr>
              <w:rPr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nil"/>
              <w:bottom w:val="single" w:sz="6" w:space="0" w:color="BFBFBF" w:themeColor="background1" w:themeShade="BF"/>
            </w:tcBorders>
          </w:tcPr>
          <w:p w14:paraId="63B3CC32" w14:textId="0B603168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2</w:t>
            </w:r>
            <w:r w:rsidR="00C21C43">
              <w:rPr>
                <w:sz w:val="16"/>
                <w:szCs w:val="16"/>
              </w:rPr>
              <w:t>2</w:t>
            </w:r>
          </w:p>
          <w:p w14:paraId="37A640BA" w14:textId="77777777" w:rsidR="00CB28DF" w:rsidRDefault="00CB28DF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000DF3F2" w14:textId="6AEBEA24" w:rsidR="00ED452B" w:rsidRDefault="004A1812" w:rsidP="00ED452B">
            <w:pPr>
              <w:rPr>
                <w:sz w:val="16"/>
                <w:szCs w:val="16"/>
              </w:rPr>
            </w:pPr>
            <w:r w:rsidRPr="00FC1268">
              <w:rPr>
                <w:sz w:val="16"/>
                <w:szCs w:val="16"/>
                <w:highlight w:val="yellow"/>
              </w:rPr>
              <w:t>Kirshner</w:t>
            </w:r>
            <w:r w:rsidR="00FC1268" w:rsidRPr="00FC1268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2542C42" w14:textId="75904197" w:rsidR="00ED452B" w:rsidRDefault="00395C7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6232B34C" w14:textId="5A0A92D8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FC1268">
              <w:rPr>
                <w:sz w:val="16"/>
                <w:szCs w:val="16"/>
              </w:rPr>
              <w:t>Mikhael</w:t>
            </w:r>
            <w:proofErr w:type="spellEnd"/>
            <w:r w:rsidR="00A90476" w:rsidRPr="00FC1268">
              <w:rPr>
                <w:sz w:val="16"/>
                <w:szCs w:val="16"/>
              </w:rPr>
              <w:t xml:space="preserve"> </w:t>
            </w:r>
          </w:p>
          <w:p w14:paraId="5B19F65F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22E3EAF3" w14:textId="031BC324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5BDBA3B2" w14:textId="450A4FDA" w:rsidR="00ED452B" w:rsidRPr="004F6FC1" w:rsidRDefault="00ED452B" w:rsidP="00713C29">
            <w:pPr>
              <w:rPr>
                <w:sz w:val="16"/>
                <w:szCs w:val="16"/>
              </w:rPr>
            </w:pPr>
          </w:p>
        </w:tc>
        <w:tc>
          <w:tcPr>
            <w:tcW w:w="2107" w:type="dxa"/>
            <w:tcBorders>
              <w:top w:val="nil"/>
              <w:bottom w:val="single" w:sz="6" w:space="0" w:color="BFBFBF" w:themeColor="background1" w:themeShade="BF"/>
            </w:tcBorders>
          </w:tcPr>
          <w:p w14:paraId="3BC8FBBD" w14:textId="2AA9FF59" w:rsidR="00713C29" w:rsidRDefault="00472EF7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2</w:t>
            </w:r>
            <w:r w:rsidR="00C21C43">
              <w:rPr>
                <w:sz w:val="16"/>
                <w:szCs w:val="16"/>
              </w:rPr>
              <w:t>3</w:t>
            </w:r>
          </w:p>
          <w:p w14:paraId="06B8ED22" w14:textId="77777777" w:rsidR="00CB28DF" w:rsidRDefault="00CB28DF" w:rsidP="00713C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7F6DD7C9" w14:textId="38D4184A" w:rsidR="00ED452B" w:rsidRDefault="004A1812" w:rsidP="00ED452B">
            <w:pPr>
              <w:rPr>
                <w:sz w:val="16"/>
                <w:szCs w:val="16"/>
              </w:rPr>
            </w:pPr>
            <w:r w:rsidRPr="00FC1268">
              <w:rPr>
                <w:sz w:val="16"/>
                <w:szCs w:val="16"/>
              </w:rPr>
              <w:t>Kirshner</w:t>
            </w:r>
            <w:r w:rsidR="00A90476" w:rsidRPr="00FC1268">
              <w:rPr>
                <w:sz w:val="16"/>
                <w:szCs w:val="16"/>
              </w:rPr>
              <w:t xml:space="preserve"> </w:t>
            </w:r>
          </w:p>
          <w:p w14:paraId="79E282B7" w14:textId="12CCE36B" w:rsidR="000F7816" w:rsidRDefault="00395C7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6F5DC259" w14:textId="1461D909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FC1268">
              <w:rPr>
                <w:sz w:val="16"/>
                <w:szCs w:val="16"/>
                <w:highlight w:val="yellow"/>
              </w:rPr>
              <w:t>Mikhael</w:t>
            </w:r>
            <w:proofErr w:type="spellEnd"/>
            <w:r w:rsidR="003155A3" w:rsidRPr="00FC1268">
              <w:rPr>
                <w:sz w:val="16"/>
                <w:szCs w:val="16"/>
                <w:highlight w:val="yellow"/>
              </w:rPr>
              <w:t xml:space="preserve"> </w:t>
            </w:r>
            <w:r w:rsidR="00FC1268" w:rsidRPr="00FC1268">
              <w:rPr>
                <w:sz w:val="16"/>
                <w:szCs w:val="16"/>
                <w:highlight w:val="yellow"/>
              </w:rPr>
              <w:t>on call</w:t>
            </w:r>
          </w:p>
          <w:p w14:paraId="2A72D420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434B09B8" w14:textId="12408EA5" w:rsidR="00ED452B" w:rsidRDefault="00D20F2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</w:t>
            </w:r>
            <w:r w:rsidR="00ED452B">
              <w:rPr>
                <w:sz w:val="16"/>
                <w:szCs w:val="16"/>
              </w:rPr>
              <w:t>umar, night</w:t>
            </w:r>
          </w:p>
          <w:p w14:paraId="1423BC75" w14:textId="1CB92B25" w:rsidR="00ED452B" w:rsidRPr="004F6FC1" w:rsidRDefault="00ED452B" w:rsidP="00713C29">
            <w:pPr>
              <w:rPr>
                <w:sz w:val="16"/>
                <w:szCs w:val="16"/>
              </w:rPr>
            </w:pPr>
          </w:p>
        </w:tc>
      </w:tr>
      <w:tr w:rsidR="001E40EC" w14:paraId="03DC0E69" w14:textId="77777777" w:rsidTr="00FC1268">
        <w:trPr>
          <w:trHeight w:val="1578"/>
        </w:trPr>
        <w:tc>
          <w:tcPr>
            <w:tcW w:w="210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79C8D8B8" w14:textId="5633C392" w:rsidR="00713C29" w:rsidRDefault="00472EF7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24</w:t>
            </w:r>
          </w:p>
          <w:p w14:paraId="2A2A7604" w14:textId="77777777" w:rsidR="00CB28DF" w:rsidRDefault="00CB28DF" w:rsidP="00713C29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36F5F182" w14:textId="35287D3B" w:rsidR="00470C94" w:rsidRDefault="004A1812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6C3C7F05" w14:textId="6E1AF8B6" w:rsidR="00ED452B" w:rsidRDefault="00395C74" w:rsidP="00ED452B">
            <w:pPr>
              <w:rPr>
                <w:sz w:val="16"/>
                <w:szCs w:val="16"/>
              </w:rPr>
            </w:pPr>
            <w:r w:rsidRPr="00A90476">
              <w:rPr>
                <w:sz w:val="16"/>
                <w:szCs w:val="16"/>
                <w:highlight w:val="yellow"/>
              </w:rPr>
              <w:t>Valdez</w:t>
            </w:r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67E1D262" w14:textId="09EB6C90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Mikhael</w:t>
            </w:r>
            <w:proofErr w:type="spellEnd"/>
          </w:p>
          <w:p w14:paraId="74076172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037888F2" w14:textId="51ACFA33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0373F5FF" w14:textId="6B795E7B" w:rsidR="00ED452B" w:rsidRDefault="00ED452B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061C17EF" w14:textId="6920106A" w:rsidR="00713C29" w:rsidRDefault="00472EF7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  <w:r w:rsidR="00F34AF4">
              <w:rPr>
                <w:b/>
                <w:bCs/>
                <w:sz w:val="16"/>
                <w:szCs w:val="16"/>
              </w:rPr>
              <w:t>2</w:t>
            </w:r>
            <w:r w:rsidR="00C21C43">
              <w:rPr>
                <w:b/>
                <w:bCs/>
                <w:sz w:val="16"/>
                <w:szCs w:val="16"/>
              </w:rPr>
              <w:t>5</w:t>
            </w:r>
          </w:p>
          <w:p w14:paraId="71073510" w14:textId="77777777" w:rsidR="00CB28DF" w:rsidRDefault="00CB28DF" w:rsidP="00713C29">
            <w:pPr>
              <w:pStyle w:val="Date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Duenas, admitting</w:t>
            </w:r>
          </w:p>
          <w:p w14:paraId="3C8B9EC6" w14:textId="0CC45918" w:rsidR="00ED452B" w:rsidRDefault="004A1812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yellow"/>
              </w:rPr>
              <w:t>Kirshner</w:t>
            </w:r>
            <w:r w:rsidR="003155A3" w:rsidRPr="003155A3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5356E46D" w14:textId="78AA1947" w:rsidR="00ED452B" w:rsidRDefault="00395C74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Valdez</w:t>
            </w:r>
          </w:p>
          <w:p w14:paraId="478602E9" w14:textId="1907F810" w:rsidR="00ED452B" w:rsidRDefault="00ED452B" w:rsidP="00ED452B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58C05BE6" w14:textId="77777777" w:rsidR="00D20F24" w:rsidRDefault="00D20F24" w:rsidP="00ED452B">
            <w:pPr>
              <w:rPr>
                <w:sz w:val="16"/>
                <w:szCs w:val="16"/>
              </w:rPr>
            </w:pPr>
          </w:p>
          <w:p w14:paraId="2B3A0A94" w14:textId="5A325A55" w:rsidR="00ED452B" w:rsidRDefault="00ED452B" w:rsidP="00ED4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Kumar, night</w:t>
            </w:r>
          </w:p>
          <w:p w14:paraId="12B0EF03" w14:textId="422A6F93" w:rsidR="00ED452B" w:rsidRDefault="00ED452B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147228F1" w14:textId="63516BBF" w:rsidR="00713C29" w:rsidRDefault="00F34AF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2</w:t>
            </w:r>
            <w:r w:rsidR="00C21C43">
              <w:rPr>
                <w:b/>
                <w:bCs/>
                <w:sz w:val="16"/>
                <w:szCs w:val="16"/>
              </w:rPr>
              <w:t>6</w:t>
            </w:r>
          </w:p>
          <w:p w14:paraId="17BB8697" w14:textId="77777777" w:rsidR="008E1C0F" w:rsidRDefault="008E1C0F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Duenas, admitting</w:t>
            </w:r>
          </w:p>
          <w:p w14:paraId="44745E56" w14:textId="45980BCE" w:rsidR="00A244C5" w:rsidRDefault="004A1812" w:rsidP="00A244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3F53CFFA" w14:textId="66283A29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EA61AFA" w14:textId="5E43E7D7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Maltez</w:t>
            </w:r>
            <w:proofErr w:type="spellEnd"/>
          </w:p>
          <w:p w14:paraId="1A2F615B" w14:textId="77777777" w:rsidR="00D20F24" w:rsidRDefault="00D20F24" w:rsidP="00A244C5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28CE027C" w14:textId="66926B68" w:rsidR="00A244C5" w:rsidRDefault="00A244C5" w:rsidP="00A244C5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7D39F7C5" w14:textId="0E86C98C" w:rsidR="00713C29" w:rsidRDefault="00F34AF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27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5DF1DC62" w14:textId="77777777" w:rsidR="008E1C0F" w:rsidRDefault="008E1C0F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Duenas, admitting</w:t>
            </w:r>
          </w:p>
          <w:p w14:paraId="22A08447" w14:textId="77B891D8" w:rsidR="00A244C5" w:rsidRDefault="004A1812" w:rsidP="00A244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yellow"/>
              </w:rPr>
              <w:t>Rossi</w:t>
            </w:r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02FF681F" w14:textId="6A0CC043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Petrosino</w:t>
            </w:r>
            <w:proofErr w:type="spellEnd"/>
            <w:r w:rsidR="00470C94" w:rsidRPr="00A90476">
              <w:rPr>
                <w:sz w:val="16"/>
                <w:szCs w:val="16"/>
              </w:rPr>
              <w:t xml:space="preserve"> </w:t>
            </w:r>
          </w:p>
          <w:p w14:paraId="1B4A15F3" w14:textId="77777777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Maltez</w:t>
            </w:r>
            <w:proofErr w:type="spellEnd"/>
          </w:p>
          <w:p w14:paraId="46691361" w14:textId="77777777" w:rsidR="00D20F24" w:rsidRDefault="00D20F24" w:rsidP="00A244C5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024211F6" w14:textId="26B69B1B" w:rsidR="00A244C5" w:rsidRDefault="00A244C5" w:rsidP="00A244C5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0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0B4D35B8" w14:textId="55AAEFB3" w:rsidR="00713C29" w:rsidRDefault="00F34AF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</w:t>
            </w:r>
            <w:r w:rsidR="00C21C43">
              <w:rPr>
                <w:b/>
                <w:bCs/>
                <w:sz w:val="16"/>
                <w:szCs w:val="16"/>
              </w:rPr>
              <w:t>28</w:t>
            </w:r>
          </w:p>
          <w:p w14:paraId="6D1CEB4B" w14:textId="77777777" w:rsidR="008E1C0F" w:rsidRDefault="008E1C0F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Duenas, admitting</w:t>
            </w:r>
          </w:p>
          <w:p w14:paraId="097B9BB4" w14:textId="0C7707F6" w:rsidR="00A244C5" w:rsidRDefault="004A1812" w:rsidP="00A244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6610FAD1" w14:textId="77777777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34730722" w14:textId="1212F374" w:rsidR="00A244C5" w:rsidRDefault="00A244C5" w:rsidP="00A244C5">
            <w:pPr>
              <w:rPr>
                <w:sz w:val="16"/>
                <w:szCs w:val="16"/>
              </w:rPr>
            </w:pPr>
            <w:proofErr w:type="spellStart"/>
            <w:r w:rsidRPr="00470C94">
              <w:rPr>
                <w:sz w:val="16"/>
                <w:szCs w:val="16"/>
                <w:highlight w:val="yellow"/>
              </w:rPr>
              <w:t>Maltez</w:t>
            </w:r>
            <w:proofErr w:type="spellEnd"/>
            <w:r w:rsidR="00470C94" w:rsidRPr="00470C94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0E07C9C2" w14:textId="77777777" w:rsidR="00D20F24" w:rsidRDefault="00D20F24" w:rsidP="00A244C5">
            <w:pPr>
              <w:pStyle w:val="Dates"/>
              <w:jc w:val="left"/>
              <w:rPr>
                <w:sz w:val="16"/>
                <w:szCs w:val="16"/>
              </w:rPr>
            </w:pPr>
          </w:p>
          <w:p w14:paraId="3BB7C5B6" w14:textId="48194F66" w:rsidR="00A244C5" w:rsidRDefault="00A244C5" w:rsidP="00A244C5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Kau, night</w:t>
            </w: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27ED73EB" w14:textId="77777777" w:rsidR="00713C29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29 </w:t>
            </w:r>
          </w:p>
          <w:p w14:paraId="4EF4B57E" w14:textId="134ADB35" w:rsidR="00C21C43" w:rsidRDefault="00A90476" w:rsidP="00C21C43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Ben</w:t>
            </w:r>
            <w:r w:rsidR="00C21C43">
              <w:rPr>
                <w:b/>
                <w:bCs/>
                <w:sz w:val="16"/>
                <w:szCs w:val="16"/>
              </w:rPr>
              <w:t>, admitting</w:t>
            </w:r>
          </w:p>
          <w:p w14:paraId="7A130600" w14:textId="15E6F98A" w:rsidR="00395C74" w:rsidRDefault="004A1812" w:rsidP="00395C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Rossi</w:t>
            </w:r>
          </w:p>
          <w:p w14:paraId="46DA31CC" w14:textId="7EB34107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  <w:highlight w:val="yellow"/>
              </w:rPr>
              <w:t>Petrosino</w:t>
            </w:r>
            <w:proofErr w:type="spellEnd"/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BB54C6E" w14:textId="0C7F5583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Maltez</w:t>
            </w:r>
            <w:proofErr w:type="spellEnd"/>
            <w:r w:rsidRPr="00A90476">
              <w:rPr>
                <w:sz w:val="16"/>
                <w:szCs w:val="16"/>
              </w:rPr>
              <w:t xml:space="preserve"> </w:t>
            </w:r>
          </w:p>
          <w:p w14:paraId="69318C63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  <w:p w14:paraId="1428AB91" w14:textId="12D9CB90" w:rsidR="00D20F24" w:rsidRDefault="00D20F2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Kau, night</w:t>
            </w:r>
          </w:p>
        </w:tc>
        <w:tc>
          <w:tcPr>
            <w:tcW w:w="2107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61DF3A49" w14:textId="77777777" w:rsidR="00713C29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30</w:t>
            </w:r>
          </w:p>
          <w:p w14:paraId="5F73D61C" w14:textId="0458CA7A" w:rsidR="00C21C43" w:rsidRDefault="00A90476" w:rsidP="00C21C43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Ben</w:t>
            </w:r>
            <w:r w:rsidR="00C21C43">
              <w:rPr>
                <w:b/>
                <w:bCs/>
                <w:sz w:val="16"/>
                <w:szCs w:val="16"/>
              </w:rPr>
              <w:t>, admitting</w:t>
            </w:r>
          </w:p>
          <w:p w14:paraId="3541F253" w14:textId="47AE574A" w:rsidR="00395C74" w:rsidRDefault="004A1812" w:rsidP="00395C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yellow"/>
              </w:rPr>
              <w:t>Rossi</w:t>
            </w:r>
            <w:r w:rsidR="00A90476" w:rsidRPr="00A90476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3DFA363D" w14:textId="77777777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42FFA511" w14:textId="185D5AD9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 w:rsidRPr="00A90476">
              <w:rPr>
                <w:sz w:val="16"/>
                <w:szCs w:val="16"/>
              </w:rPr>
              <w:t>Maltez</w:t>
            </w:r>
            <w:proofErr w:type="spellEnd"/>
            <w:r w:rsidRPr="00A90476">
              <w:rPr>
                <w:sz w:val="16"/>
                <w:szCs w:val="16"/>
              </w:rPr>
              <w:t xml:space="preserve"> </w:t>
            </w:r>
          </w:p>
          <w:p w14:paraId="495FE652" w14:textId="77777777" w:rsidR="00D20F24" w:rsidRDefault="00D20F2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  <w:p w14:paraId="774A98FD" w14:textId="01D22FDE" w:rsidR="00D20F24" w:rsidRDefault="00D20F2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Kau, night</w:t>
            </w:r>
          </w:p>
        </w:tc>
      </w:tr>
      <w:tr w:rsidR="00C21C43" w14:paraId="3C7AED48" w14:textId="77777777" w:rsidTr="00395C74">
        <w:trPr>
          <w:trHeight w:val="1578"/>
        </w:trPr>
        <w:tc>
          <w:tcPr>
            <w:tcW w:w="210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1A2E18CC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31</w:t>
            </w:r>
          </w:p>
          <w:p w14:paraId="757A0C91" w14:textId="2B01ADA5" w:rsidR="00C21C43" w:rsidRDefault="00A90476" w:rsidP="00C21C43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Ben</w:t>
            </w:r>
            <w:r w:rsidR="00C21C43">
              <w:rPr>
                <w:b/>
                <w:bCs/>
                <w:sz w:val="16"/>
                <w:szCs w:val="16"/>
              </w:rPr>
              <w:t>, admitting</w:t>
            </w:r>
          </w:p>
          <w:p w14:paraId="299C43EA" w14:textId="77777777" w:rsidR="00395C74" w:rsidRDefault="00395C74" w:rsidP="00395C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Kirshner</w:t>
            </w:r>
          </w:p>
          <w:p w14:paraId="6AE61F4D" w14:textId="77777777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Petrosino</w:t>
            </w:r>
            <w:proofErr w:type="spellEnd"/>
          </w:p>
          <w:p w14:paraId="194BCF20" w14:textId="127D428E" w:rsidR="00395C74" w:rsidRDefault="00395C74" w:rsidP="00395C74">
            <w:pPr>
              <w:rPr>
                <w:sz w:val="16"/>
                <w:szCs w:val="16"/>
              </w:rPr>
            </w:pPr>
            <w:proofErr w:type="spellStart"/>
            <w:r w:rsidRPr="00470C94">
              <w:rPr>
                <w:sz w:val="16"/>
                <w:szCs w:val="16"/>
                <w:highlight w:val="yellow"/>
              </w:rPr>
              <w:t>M</w:t>
            </w:r>
            <w:r w:rsidR="00FB4579">
              <w:rPr>
                <w:sz w:val="16"/>
                <w:szCs w:val="16"/>
                <w:highlight w:val="yellow"/>
              </w:rPr>
              <w:t>ikhael</w:t>
            </w:r>
            <w:proofErr w:type="spellEnd"/>
            <w:r w:rsidRPr="00470C94">
              <w:rPr>
                <w:sz w:val="16"/>
                <w:szCs w:val="16"/>
                <w:highlight w:val="yellow"/>
              </w:rPr>
              <w:t xml:space="preserve"> on call</w:t>
            </w:r>
          </w:p>
          <w:p w14:paraId="0E76911F" w14:textId="77777777" w:rsidR="00D20F24" w:rsidRDefault="00D20F2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  <w:p w14:paraId="2640BF87" w14:textId="3770B378" w:rsidR="00D20F24" w:rsidRDefault="00D20F24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Kau, night</w:t>
            </w:r>
          </w:p>
        </w:tc>
        <w:tc>
          <w:tcPr>
            <w:tcW w:w="221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1D006095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8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3285F2FF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57C7E352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0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2A68B3F5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98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0DCC7874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107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</w:tcPr>
          <w:p w14:paraId="7835A153" w14:textId="77777777" w:rsidR="00C21C43" w:rsidRDefault="00C21C43" w:rsidP="00713C29">
            <w:pPr>
              <w:pStyle w:val="Dates"/>
              <w:jc w:val="left"/>
              <w:rPr>
                <w:b/>
                <w:bCs/>
                <w:sz w:val="16"/>
                <w:szCs w:val="16"/>
              </w:rPr>
            </w:pPr>
          </w:p>
        </w:tc>
      </w:tr>
    </w:tbl>
    <w:p w14:paraId="27A5672F" w14:textId="77777777" w:rsidR="002F6E35" w:rsidRDefault="002F6E35" w:rsidP="008C2D04"/>
    <w:sectPr w:rsidR="002F6E35" w:rsidSect="00220365">
      <w:pgSz w:w="15840" w:h="12240" w:orient="landscape"/>
      <w:pgMar w:top="288" w:right="720" w:bottom="47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FB5E24" w14:textId="77777777" w:rsidR="00ED6A86" w:rsidRDefault="00ED6A86">
      <w:pPr>
        <w:spacing w:before="0" w:after="0"/>
      </w:pPr>
      <w:r>
        <w:separator/>
      </w:r>
    </w:p>
  </w:endnote>
  <w:endnote w:type="continuationSeparator" w:id="0">
    <w:p w14:paraId="2D631897" w14:textId="77777777" w:rsidR="00ED6A86" w:rsidRDefault="00ED6A8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18730" w14:textId="77777777" w:rsidR="00ED6A86" w:rsidRDefault="00ED6A86">
      <w:pPr>
        <w:spacing w:before="0" w:after="0"/>
      </w:pPr>
      <w:r>
        <w:separator/>
      </w:r>
    </w:p>
  </w:footnote>
  <w:footnote w:type="continuationSeparator" w:id="0">
    <w:p w14:paraId="729D8C59" w14:textId="77777777" w:rsidR="00ED6A86" w:rsidRDefault="00ED6A8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71479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06635B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5CAB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10C62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03AD0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FA9FC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EC9BC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6E8C3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4E3C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7295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2/29/2024"/>
    <w:docVar w:name="MonthStart" w:val="2/1/2024"/>
    <w:docVar w:name="ShowDynamicGuides" w:val="1"/>
    <w:docVar w:name="ShowMarginGuides" w:val="0"/>
    <w:docVar w:name="ShowOutlines" w:val="0"/>
    <w:docVar w:name="ShowStaticGuides" w:val="0"/>
  </w:docVars>
  <w:rsids>
    <w:rsidRoot w:val="00D20379"/>
    <w:rsid w:val="0001311C"/>
    <w:rsid w:val="0002159D"/>
    <w:rsid w:val="00027618"/>
    <w:rsid w:val="00037F74"/>
    <w:rsid w:val="00043E8F"/>
    <w:rsid w:val="00055248"/>
    <w:rsid w:val="00056814"/>
    <w:rsid w:val="00066E92"/>
    <w:rsid w:val="0006779F"/>
    <w:rsid w:val="00071309"/>
    <w:rsid w:val="0009403E"/>
    <w:rsid w:val="0009688E"/>
    <w:rsid w:val="000A20FE"/>
    <w:rsid w:val="000A7854"/>
    <w:rsid w:val="000B1CC3"/>
    <w:rsid w:val="000B3202"/>
    <w:rsid w:val="000B5D33"/>
    <w:rsid w:val="000D0CDB"/>
    <w:rsid w:val="000E162A"/>
    <w:rsid w:val="000E1D92"/>
    <w:rsid w:val="000E20EF"/>
    <w:rsid w:val="000E6B67"/>
    <w:rsid w:val="000E7E9B"/>
    <w:rsid w:val="000F72CC"/>
    <w:rsid w:val="000F7816"/>
    <w:rsid w:val="001031EA"/>
    <w:rsid w:val="0011772B"/>
    <w:rsid w:val="00121B73"/>
    <w:rsid w:val="001229F0"/>
    <w:rsid w:val="00142FF2"/>
    <w:rsid w:val="00144555"/>
    <w:rsid w:val="00150C1E"/>
    <w:rsid w:val="00172975"/>
    <w:rsid w:val="00183E26"/>
    <w:rsid w:val="001938B9"/>
    <w:rsid w:val="00196417"/>
    <w:rsid w:val="001A0090"/>
    <w:rsid w:val="001B2FF3"/>
    <w:rsid w:val="001B45F2"/>
    <w:rsid w:val="001B6E0D"/>
    <w:rsid w:val="001C262F"/>
    <w:rsid w:val="001C48E1"/>
    <w:rsid w:val="001C67DC"/>
    <w:rsid w:val="001D2AD7"/>
    <w:rsid w:val="001E40EC"/>
    <w:rsid w:val="001F13C1"/>
    <w:rsid w:val="001F483F"/>
    <w:rsid w:val="002135C1"/>
    <w:rsid w:val="00220365"/>
    <w:rsid w:val="0022107F"/>
    <w:rsid w:val="002225AA"/>
    <w:rsid w:val="00225601"/>
    <w:rsid w:val="00230703"/>
    <w:rsid w:val="00241BC3"/>
    <w:rsid w:val="00244AE6"/>
    <w:rsid w:val="00245073"/>
    <w:rsid w:val="00247C34"/>
    <w:rsid w:val="00251E03"/>
    <w:rsid w:val="002558EE"/>
    <w:rsid w:val="00271CEF"/>
    <w:rsid w:val="0027720C"/>
    <w:rsid w:val="00281867"/>
    <w:rsid w:val="00281E19"/>
    <w:rsid w:val="00292CED"/>
    <w:rsid w:val="002A384B"/>
    <w:rsid w:val="002B03C3"/>
    <w:rsid w:val="002C4E65"/>
    <w:rsid w:val="002E0842"/>
    <w:rsid w:val="002F6E35"/>
    <w:rsid w:val="00303B93"/>
    <w:rsid w:val="003155A3"/>
    <w:rsid w:val="00320679"/>
    <w:rsid w:val="00321E91"/>
    <w:rsid w:val="003368EA"/>
    <w:rsid w:val="00342BAD"/>
    <w:rsid w:val="003459A4"/>
    <w:rsid w:val="003748CF"/>
    <w:rsid w:val="00375A05"/>
    <w:rsid w:val="00376ECD"/>
    <w:rsid w:val="00395C74"/>
    <w:rsid w:val="003A446B"/>
    <w:rsid w:val="003A7B8C"/>
    <w:rsid w:val="003D7DDA"/>
    <w:rsid w:val="003E1C9A"/>
    <w:rsid w:val="003E5368"/>
    <w:rsid w:val="003F03AB"/>
    <w:rsid w:val="00401698"/>
    <w:rsid w:val="00406C2A"/>
    <w:rsid w:val="00415F72"/>
    <w:rsid w:val="00417119"/>
    <w:rsid w:val="00425E46"/>
    <w:rsid w:val="00433C02"/>
    <w:rsid w:val="00434BB3"/>
    <w:rsid w:val="00440D46"/>
    <w:rsid w:val="00441BAB"/>
    <w:rsid w:val="00444D6F"/>
    <w:rsid w:val="00446697"/>
    <w:rsid w:val="00447BBC"/>
    <w:rsid w:val="00454FED"/>
    <w:rsid w:val="00470C94"/>
    <w:rsid w:val="00472EF7"/>
    <w:rsid w:val="00475431"/>
    <w:rsid w:val="0047635E"/>
    <w:rsid w:val="00477781"/>
    <w:rsid w:val="004802E8"/>
    <w:rsid w:val="00490938"/>
    <w:rsid w:val="0049223A"/>
    <w:rsid w:val="004A1812"/>
    <w:rsid w:val="004A2B81"/>
    <w:rsid w:val="004B3F6E"/>
    <w:rsid w:val="004C1ADB"/>
    <w:rsid w:val="004C4FB3"/>
    <w:rsid w:val="004C5B17"/>
    <w:rsid w:val="004E2E9B"/>
    <w:rsid w:val="004E4513"/>
    <w:rsid w:val="004E745C"/>
    <w:rsid w:val="004F1430"/>
    <w:rsid w:val="004F3ADE"/>
    <w:rsid w:val="004F52D5"/>
    <w:rsid w:val="004F692A"/>
    <w:rsid w:val="004F6FC1"/>
    <w:rsid w:val="00506BCB"/>
    <w:rsid w:val="0051082D"/>
    <w:rsid w:val="0051123D"/>
    <w:rsid w:val="00514700"/>
    <w:rsid w:val="005148D8"/>
    <w:rsid w:val="005226DF"/>
    <w:rsid w:val="005231B0"/>
    <w:rsid w:val="00525223"/>
    <w:rsid w:val="00531330"/>
    <w:rsid w:val="005333F5"/>
    <w:rsid w:val="005352A6"/>
    <w:rsid w:val="0053767F"/>
    <w:rsid w:val="005462BB"/>
    <w:rsid w:val="00546BEF"/>
    <w:rsid w:val="00553C42"/>
    <w:rsid w:val="005562FE"/>
    <w:rsid w:val="00557989"/>
    <w:rsid w:val="00565F1D"/>
    <w:rsid w:val="005714DE"/>
    <w:rsid w:val="00571D26"/>
    <w:rsid w:val="00581632"/>
    <w:rsid w:val="005817A4"/>
    <w:rsid w:val="005A4583"/>
    <w:rsid w:val="005A6F71"/>
    <w:rsid w:val="005A756F"/>
    <w:rsid w:val="005A770C"/>
    <w:rsid w:val="005B4FB6"/>
    <w:rsid w:val="005B6DF7"/>
    <w:rsid w:val="005D3D5D"/>
    <w:rsid w:val="005E3D86"/>
    <w:rsid w:val="005F4353"/>
    <w:rsid w:val="00601DB2"/>
    <w:rsid w:val="00602074"/>
    <w:rsid w:val="00603F75"/>
    <w:rsid w:val="0061645B"/>
    <w:rsid w:val="00622656"/>
    <w:rsid w:val="00624C7B"/>
    <w:rsid w:val="0063151E"/>
    <w:rsid w:val="00646278"/>
    <w:rsid w:val="00657FEA"/>
    <w:rsid w:val="00666338"/>
    <w:rsid w:val="00682157"/>
    <w:rsid w:val="00685F1A"/>
    <w:rsid w:val="00686943"/>
    <w:rsid w:val="006945F7"/>
    <w:rsid w:val="006B1868"/>
    <w:rsid w:val="006B1CAF"/>
    <w:rsid w:val="006B384B"/>
    <w:rsid w:val="006C1685"/>
    <w:rsid w:val="006D45F6"/>
    <w:rsid w:val="006D4FF9"/>
    <w:rsid w:val="006D71EA"/>
    <w:rsid w:val="006E174A"/>
    <w:rsid w:val="006F52F8"/>
    <w:rsid w:val="006F5900"/>
    <w:rsid w:val="00702AF4"/>
    <w:rsid w:val="007056CB"/>
    <w:rsid w:val="00706BD9"/>
    <w:rsid w:val="007077E5"/>
    <w:rsid w:val="00713255"/>
    <w:rsid w:val="00713C29"/>
    <w:rsid w:val="00714B3D"/>
    <w:rsid w:val="00741C6A"/>
    <w:rsid w:val="0075026D"/>
    <w:rsid w:val="00751FC3"/>
    <w:rsid w:val="007564A4"/>
    <w:rsid w:val="007777B1"/>
    <w:rsid w:val="00782832"/>
    <w:rsid w:val="007872FA"/>
    <w:rsid w:val="007917E8"/>
    <w:rsid w:val="007939C0"/>
    <w:rsid w:val="007947F3"/>
    <w:rsid w:val="00795968"/>
    <w:rsid w:val="007A49F2"/>
    <w:rsid w:val="007D4F2F"/>
    <w:rsid w:val="007E3606"/>
    <w:rsid w:val="007E53C7"/>
    <w:rsid w:val="007F0D14"/>
    <w:rsid w:val="007F526F"/>
    <w:rsid w:val="00807630"/>
    <w:rsid w:val="00811217"/>
    <w:rsid w:val="00821618"/>
    <w:rsid w:val="00821960"/>
    <w:rsid w:val="00835E64"/>
    <w:rsid w:val="008434F3"/>
    <w:rsid w:val="008678ED"/>
    <w:rsid w:val="00874C9A"/>
    <w:rsid w:val="0088380E"/>
    <w:rsid w:val="00886573"/>
    <w:rsid w:val="00896FAC"/>
    <w:rsid w:val="008A46A4"/>
    <w:rsid w:val="008A78EC"/>
    <w:rsid w:val="008C180C"/>
    <w:rsid w:val="008C2D04"/>
    <w:rsid w:val="008E1C0F"/>
    <w:rsid w:val="008E5FEB"/>
    <w:rsid w:val="00901A09"/>
    <w:rsid w:val="00902604"/>
    <w:rsid w:val="009035F5"/>
    <w:rsid w:val="009124B2"/>
    <w:rsid w:val="009126B9"/>
    <w:rsid w:val="00930D30"/>
    <w:rsid w:val="00944085"/>
    <w:rsid w:val="00946A27"/>
    <w:rsid w:val="00964867"/>
    <w:rsid w:val="009722DF"/>
    <w:rsid w:val="0097535A"/>
    <w:rsid w:val="009775C0"/>
    <w:rsid w:val="009778BD"/>
    <w:rsid w:val="0099576F"/>
    <w:rsid w:val="009A0FFF"/>
    <w:rsid w:val="009B76B3"/>
    <w:rsid w:val="009C515F"/>
    <w:rsid w:val="009C5F55"/>
    <w:rsid w:val="009C73F5"/>
    <w:rsid w:val="009D0CBE"/>
    <w:rsid w:val="009E72E1"/>
    <w:rsid w:val="009F035E"/>
    <w:rsid w:val="009F32AF"/>
    <w:rsid w:val="009F4429"/>
    <w:rsid w:val="00A244C5"/>
    <w:rsid w:val="00A36704"/>
    <w:rsid w:val="00A410C4"/>
    <w:rsid w:val="00A43632"/>
    <w:rsid w:val="00A4654E"/>
    <w:rsid w:val="00A50DCA"/>
    <w:rsid w:val="00A520AF"/>
    <w:rsid w:val="00A52634"/>
    <w:rsid w:val="00A57194"/>
    <w:rsid w:val="00A627BE"/>
    <w:rsid w:val="00A6565F"/>
    <w:rsid w:val="00A65BAA"/>
    <w:rsid w:val="00A66412"/>
    <w:rsid w:val="00A66B81"/>
    <w:rsid w:val="00A73BBF"/>
    <w:rsid w:val="00A8534D"/>
    <w:rsid w:val="00A90476"/>
    <w:rsid w:val="00A969EB"/>
    <w:rsid w:val="00A97E36"/>
    <w:rsid w:val="00AA6E4E"/>
    <w:rsid w:val="00AB29FA"/>
    <w:rsid w:val="00AB5536"/>
    <w:rsid w:val="00AC5097"/>
    <w:rsid w:val="00AD2933"/>
    <w:rsid w:val="00AD3B64"/>
    <w:rsid w:val="00AD6580"/>
    <w:rsid w:val="00AE2812"/>
    <w:rsid w:val="00AE79C7"/>
    <w:rsid w:val="00AF2C0F"/>
    <w:rsid w:val="00AF56AE"/>
    <w:rsid w:val="00B010CB"/>
    <w:rsid w:val="00B04490"/>
    <w:rsid w:val="00B06050"/>
    <w:rsid w:val="00B1467C"/>
    <w:rsid w:val="00B2007C"/>
    <w:rsid w:val="00B346D1"/>
    <w:rsid w:val="00B35C3F"/>
    <w:rsid w:val="00B43CF8"/>
    <w:rsid w:val="00B44B63"/>
    <w:rsid w:val="00B623AB"/>
    <w:rsid w:val="00B62AC2"/>
    <w:rsid w:val="00B63968"/>
    <w:rsid w:val="00B705FF"/>
    <w:rsid w:val="00B70858"/>
    <w:rsid w:val="00B71DDA"/>
    <w:rsid w:val="00B746B3"/>
    <w:rsid w:val="00B77A95"/>
    <w:rsid w:val="00B8151A"/>
    <w:rsid w:val="00B90979"/>
    <w:rsid w:val="00B97EC5"/>
    <w:rsid w:val="00BA7733"/>
    <w:rsid w:val="00BC0BEE"/>
    <w:rsid w:val="00BD00D1"/>
    <w:rsid w:val="00BD0313"/>
    <w:rsid w:val="00BE0D47"/>
    <w:rsid w:val="00BE6153"/>
    <w:rsid w:val="00BE61BA"/>
    <w:rsid w:val="00BF0C79"/>
    <w:rsid w:val="00C00E52"/>
    <w:rsid w:val="00C11286"/>
    <w:rsid w:val="00C119A4"/>
    <w:rsid w:val="00C11D39"/>
    <w:rsid w:val="00C1357C"/>
    <w:rsid w:val="00C17B41"/>
    <w:rsid w:val="00C21C43"/>
    <w:rsid w:val="00C31935"/>
    <w:rsid w:val="00C361A7"/>
    <w:rsid w:val="00C54D7C"/>
    <w:rsid w:val="00C6705D"/>
    <w:rsid w:val="00C71D73"/>
    <w:rsid w:val="00C72646"/>
    <w:rsid w:val="00C7735D"/>
    <w:rsid w:val="00C8005A"/>
    <w:rsid w:val="00C81AE7"/>
    <w:rsid w:val="00C863A6"/>
    <w:rsid w:val="00C95EAC"/>
    <w:rsid w:val="00CA03B2"/>
    <w:rsid w:val="00CA16A8"/>
    <w:rsid w:val="00CB1C1C"/>
    <w:rsid w:val="00CB28DF"/>
    <w:rsid w:val="00CC1FEB"/>
    <w:rsid w:val="00CC42F8"/>
    <w:rsid w:val="00CD3E98"/>
    <w:rsid w:val="00CE2488"/>
    <w:rsid w:val="00CE7389"/>
    <w:rsid w:val="00CF5649"/>
    <w:rsid w:val="00D027D3"/>
    <w:rsid w:val="00D02E2D"/>
    <w:rsid w:val="00D118F1"/>
    <w:rsid w:val="00D16E08"/>
    <w:rsid w:val="00D17693"/>
    <w:rsid w:val="00D20379"/>
    <w:rsid w:val="00D20F24"/>
    <w:rsid w:val="00D26F8D"/>
    <w:rsid w:val="00D330A9"/>
    <w:rsid w:val="00D62B8C"/>
    <w:rsid w:val="00D64CDE"/>
    <w:rsid w:val="00D67633"/>
    <w:rsid w:val="00D713F9"/>
    <w:rsid w:val="00D71684"/>
    <w:rsid w:val="00D72891"/>
    <w:rsid w:val="00D80A3C"/>
    <w:rsid w:val="00D85388"/>
    <w:rsid w:val="00D86EDD"/>
    <w:rsid w:val="00DA2606"/>
    <w:rsid w:val="00DA2C70"/>
    <w:rsid w:val="00DA7AC9"/>
    <w:rsid w:val="00DB5672"/>
    <w:rsid w:val="00DD3C7A"/>
    <w:rsid w:val="00DD7387"/>
    <w:rsid w:val="00DE3ADC"/>
    <w:rsid w:val="00DF051F"/>
    <w:rsid w:val="00DF0C15"/>
    <w:rsid w:val="00DF32DE"/>
    <w:rsid w:val="00E02644"/>
    <w:rsid w:val="00E07D0D"/>
    <w:rsid w:val="00E33C4E"/>
    <w:rsid w:val="00E41459"/>
    <w:rsid w:val="00E54E11"/>
    <w:rsid w:val="00E61ECE"/>
    <w:rsid w:val="00E72637"/>
    <w:rsid w:val="00E73C7E"/>
    <w:rsid w:val="00E74377"/>
    <w:rsid w:val="00E865D5"/>
    <w:rsid w:val="00E91C43"/>
    <w:rsid w:val="00EA1691"/>
    <w:rsid w:val="00EB320B"/>
    <w:rsid w:val="00EB4AFB"/>
    <w:rsid w:val="00EB6E73"/>
    <w:rsid w:val="00ED452B"/>
    <w:rsid w:val="00ED6A86"/>
    <w:rsid w:val="00EE1BBD"/>
    <w:rsid w:val="00EE2301"/>
    <w:rsid w:val="00EF7837"/>
    <w:rsid w:val="00F00FD1"/>
    <w:rsid w:val="00F15C4A"/>
    <w:rsid w:val="00F30A1C"/>
    <w:rsid w:val="00F34AF4"/>
    <w:rsid w:val="00F36059"/>
    <w:rsid w:val="00F441E9"/>
    <w:rsid w:val="00F44B82"/>
    <w:rsid w:val="00F54938"/>
    <w:rsid w:val="00F65DB6"/>
    <w:rsid w:val="00F66057"/>
    <w:rsid w:val="00F74979"/>
    <w:rsid w:val="00F832C8"/>
    <w:rsid w:val="00F92E9C"/>
    <w:rsid w:val="00FA1359"/>
    <w:rsid w:val="00FA2114"/>
    <w:rsid w:val="00FA21CA"/>
    <w:rsid w:val="00FA2A59"/>
    <w:rsid w:val="00FA35E3"/>
    <w:rsid w:val="00FA5F34"/>
    <w:rsid w:val="00FB33DD"/>
    <w:rsid w:val="00FB4579"/>
    <w:rsid w:val="00FB6CCF"/>
    <w:rsid w:val="00FC1268"/>
    <w:rsid w:val="00FC71A0"/>
    <w:rsid w:val="00FD1665"/>
    <w:rsid w:val="00FD593C"/>
    <w:rsid w:val="00FD6569"/>
    <w:rsid w:val="00FE0462"/>
    <w:rsid w:val="00FE53BB"/>
    <w:rsid w:val="00FF0C50"/>
    <w:rsid w:val="00FF2624"/>
    <w:rsid w:val="00FF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DEE4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4"/>
    <w:qFormat/>
    <w:pPr>
      <w:spacing w:before="0" w:after="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4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3"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3"/>
    <w:rPr>
      <w:rFonts w:asciiTheme="majorHAnsi" w:eastAsiaTheme="majorEastAsia" w:hAnsiTheme="majorHAnsi"/>
      <w:color w:val="FFFFFF" w:themeColor="background1"/>
      <w:sz w:val="40"/>
      <w:szCs w:val="40"/>
    </w:rPr>
  </w:style>
  <w:style w:type="paragraph" w:customStyle="1" w:styleId="Days">
    <w:name w:val="Days"/>
    <w:basedOn w:val="Normal"/>
    <w:uiPriority w:val="5"/>
    <w:qFormat/>
    <w:pPr>
      <w:jc w:val="center"/>
    </w:pPr>
    <w:rPr>
      <w:color w:val="595959" w:themeColor="text1" w:themeTint="A6"/>
      <w:sz w:val="22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6"/>
    <w:qFormat/>
    <w:pPr>
      <w:spacing w:before="0" w:after="0"/>
      <w:jc w:val="right"/>
    </w:pPr>
    <w:rPr>
      <w:color w:val="595959" w:themeColor="text1" w:themeTint="A6"/>
      <w:sz w:val="22"/>
    </w:rPr>
  </w:style>
  <w:style w:type="paragraph" w:styleId="BodyText">
    <w:name w:val="Body Text"/>
    <w:basedOn w:val="Normal"/>
    <w:link w:val="BodyTextChar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Pr>
      <w:sz w:val="20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</w:style>
  <w:style w:type="paragraph" w:styleId="BlockText">
    <w:name w:val="Block Text"/>
    <w:basedOn w:val="Normal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Pr>
      <w:sz w:val="20"/>
    </w:rPr>
  </w:style>
  <w:style w:type="paragraph" w:styleId="BodyTextIndent2">
    <w:name w:val="Body Text Indent 2"/>
    <w:basedOn w:val="Normal"/>
    <w:link w:val="BodyTextIndent2Char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semiHidden/>
    <w:unhideWhenUsed/>
  </w:style>
  <w:style w:type="character" w:customStyle="1" w:styleId="DateChar">
    <w:name w:val="Date Char"/>
    <w:basedOn w:val="DefaultParagraphFont"/>
    <w:link w:val="Date"/>
    <w:semiHidden/>
    <w:rPr>
      <w:sz w:val="20"/>
    </w:rPr>
  </w:style>
  <w:style w:type="paragraph" w:styleId="DocumentMap">
    <w:name w:val="Document Map"/>
    <w:basedOn w:val="Normal"/>
    <w:link w:val="DocumentMapChar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</w:style>
  <w:style w:type="character" w:customStyle="1" w:styleId="E-mailSignatureChar">
    <w:name w:val="E-mail Signature Char"/>
    <w:basedOn w:val="DefaultParagraphFont"/>
    <w:link w:val="E-mailSignature"/>
    <w:semiHidden/>
    <w:rPr>
      <w:sz w:val="20"/>
    </w:rPr>
  </w:style>
  <w:style w:type="paragraph" w:styleId="EndnoteText">
    <w:name w:val="endnote text"/>
    <w:basedOn w:val="Normal"/>
    <w:link w:val="EndnoteTextChar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sz w:val="20"/>
      <w:szCs w:val="20"/>
    </w:rPr>
  </w:style>
  <w:style w:type="paragraph" w:styleId="EnvelopeAddress">
    <w:name w:val="envelope address"/>
    <w:basedOn w:val="Normal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semiHidden/>
    <w:unhideWhenUsed/>
    <w:pPr>
      <w:ind w:left="360" w:hanging="360"/>
      <w:contextualSpacing/>
    </w:pPr>
  </w:style>
  <w:style w:type="paragraph" w:styleId="List2">
    <w:name w:val="List 2"/>
    <w:basedOn w:val="Normal"/>
    <w:semiHidden/>
    <w:unhideWhenUsed/>
    <w:pPr>
      <w:ind w:left="720" w:hanging="360"/>
      <w:contextualSpacing/>
    </w:pPr>
  </w:style>
  <w:style w:type="paragraph" w:styleId="List3">
    <w:name w:val="List 3"/>
    <w:basedOn w:val="Normal"/>
    <w:semiHidden/>
    <w:unhideWhenUsed/>
    <w:pPr>
      <w:ind w:left="1080" w:hanging="360"/>
      <w:contextualSpacing/>
    </w:pPr>
  </w:style>
  <w:style w:type="paragraph" w:styleId="List4">
    <w:name w:val="List 4"/>
    <w:basedOn w:val="Normal"/>
    <w:semiHidden/>
    <w:unhideWhenUsed/>
    <w:pPr>
      <w:ind w:left="1440" w:hanging="360"/>
      <w:contextualSpacing/>
    </w:pPr>
  </w:style>
  <w:style w:type="paragraph" w:styleId="List5">
    <w:name w:val="List 5"/>
    <w:basedOn w:val="Normal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</w:style>
  <w:style w:type="character" w:customStyle="1" w:styleId="NoteHeadingChar">
    <w:name w:val="Note Heading Char"/>
    <w:basedOn w:val="DefaultParagraphFont"/>
    <w:link w:val="NoteHeading"/>
    <w:semiHidden/>
    <w:rPr>
      <w:sz w:val="20"/>
    </w:rPr>
  </w:style>
  <w:style w:type="paragraph" w:styleId="PlainText">
    <w:name w:val="Plain Text"/>
    <w:basedOn w:val="Normal"/>
    <w:link w:val="PlainTextChar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semiHidden/>
    <w:unhideWhenUsed/>
  </w:style>
  <w:style w:type="character" w:customStyle="1" w:styleId="SalutationChar">
    <w:name w:val="Salutation Char"/>
    <w:basedOn w:val="DefaultParagraphFont"/>
    <w:link w:val="Salutation"/>
    <w:semiHidden/>
    <w:rPr>
      <w:sz w:val="20"/>
    </w:rPr>
  </w:style>
  <w:style w:type="paragraph" w:styleId="Signature">
    <w:name w:val="Signature"/>
    <w:basedOn w:val="Normal"/>
    <w:link w:val="SignatureChar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Pr>
      <w:sz w:val="20"/>
    </w:rPr>
  </w:style>
  <w:style w:type="paragraph" w:styleId="TableofAuthorities">
    <w:name w:val="table of authorities"/>
    <w:basedOn w:val="Normal"/>
    <w:next w:val="Normal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</w:style>
  <w:style w:type="paragraph" w:styleId="TOAHeading">
    <w:name w:val="toa heading"/>
    <w:basedOn w:val="Normal"/>
    <w:next w:val="Normal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</w:style>
  <w:style w:type="table" w:styleId="GridTable1Light-Accent2">
    <w:name w:val="Grid Table 1 Light Accent 2"/>
    <w:basedOn w:val="TableNormal"/>
    <w:uiPriority w:val="46"/>
    <w:rsid w:val="00AB29F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95E00" w:themeFill="accent1" w:themeFillShade="80"/>
      </w:tcPr>
    </w:tblStylePr>
    <w:tblStylePr w:type="lastRow">
      <w:rPr>
        <w:b/>
        <w:bCs/>
      </w:rPr>
      <w:tblPr/>
      <w:tcPr>
        <w:tcBorders>
          <w:top w:val="double" w:sz="2" w:space="0" w:color="E7BB7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59"/>
    <w:rsid w:val="00AB29F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bautista\AppData\Roaming\Microsoft\Templates\Banner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A103ECB99F04D7CBECA12A482E38A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EC9C9-5D9D-4AFF-9418-2DCB0533C21D}"/>
      </w:docPartPr>
      <w:docPartBody>
        <w:p w:rsidR="00991593" w:rsidRDefault="00991593">
          <w:pPr>
            <w:pStyle w:val="6A103ECB99F04D7CBECA12A482E38A48"/>
          </w:pPr>
          <w:r>
            <w:t>Sunday</w:t>
          </w:r>
        </w:p>
      </w:docPartBody>
    </w:docPart>
    <w:docPart>
      <w:docPartPr>
        <w:name w:val="93C917C3B97848D99A523E06D8383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AA257-B7CA-4C5D-8D17-617AB1CF1B51}"/>
      </w:docPartPr>
      <w:docPartBody>
        <w:p w:rsidR="00991593" w:rsidRDefault="00991593">
          <w:pPr>
            <w:pStyle w:val="93C917C3B97848D99A523E06D83837BB"/>
          </w:pPr>
          <w:r>
            <w:t>Monday</w:t>
          </w:r>
        </w:p>
      </w:docPartBody>
    </w:docPart>
    <w:docPart>
      <w:docPartPr>
        <w:name w:val="E6D3F48485FE4F43A5FD7154280BC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EDD3D-A31E-471F-B329-93F110DBDF7F}"/>
      </w:docPartPr>
      <w:docPartBody>
        <w:p w:rsidR="00991593" w:rsidRDefault="00991593">
          <w:pPr>
            <w:pStyle w:val="E6D3F48485FE4F43A5FD7154280BC91B"/>
          </w:pPr>
          <w:r>
            <w:t>Tuesday</w:t>
          </w:r>
        </w:p>
      </w:docPartBody>
    </w:docPart>
    <w:docPart>
      <w:docPartPr>
        <w:name w:val="C23CACB1E7EF45CAA1E28C396F16D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31C787-F4F3-42C5-99A5-855E0A47E746}"/>
      </w:docPartPr>
      <w:docPartBody>
        <w:p w:rsidR="00991593" w:rsidRDefault="00991593">
          <w:pPr>
            <w:pStyle w:val="C23CACB1E7EF45CAA1E28C396F16DC8C"/>
          </w:pPr>
          <w:r>
            <w:t>Wednesday</w:t>
          </w:r>
        </w:p>
      </w:docPartBody>
    </w:docPart>
    <w:docPart>
      <w:docPartPr>
        <w:name w:val="E11526985DA240EAAA9FA326F8DBF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F1DE4-34D2-4AC8-B957-5FE0223C2710}"/>
      </w:docPartPr>
      <w:docPartBody>
        <w:p w:rsidR="00991593" w:rsidRDefault="00991593">
          <w:pPr>
            <w:pStyle w:val="E11526985DA240EAAA9FA326F8DBF75F"/>
          </w:pPr>
          <w:r>
            <w:t>Thursday</w:t>
          </w:r>
        </w:p>
      </w:docPartBody>
    </w:docPart>
    <w:docPart>
      <w:docPartPr>
        <w:name w:val="7723D6CA202544ACB78BD1B10320F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238DE-ECE4-4956-92DC-B0AAA79E477E}"/>
      </w:docPartPr>
      <w:docPartBody>
        <w:p w:rsidR="00991593" w:rsidRDefault="00991593">
          <w:pPr>
            <w:pStyle w:val="7723D6CA202544ACB78BD1B10320F17A"/>
          </w:pPr>
          <w:r>
            <w:t>Friday</w:t>
          </w:r>
        </w:p>
      </w:docPartBody>
    </w:docPart>
    <w:docPart>
      <w:docPartPr>
        <w:name w:val="E94426E019E941F6A8E767BED518C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5000E-481A-4D74-93D9-AF8CB152B49B}"/>
      </w:docPartPr>
      <w:docPartBody>
        <w:p w:rsidR="00991593" w:rsidRDefault="00991593">
          <w:pPr>
            <w:pStyle w:val="E94426E019E941F6A8E767BED518C752"/>
          </w:pPr>
          <w:r>
            <w:t>Saturday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93"/>
    <w:rsid w:val="0003605C"/>
    <w:rsid w:val="0009410F"/>
    <w:rsid w:val="000F6B94"/>
    <w:rsid w:val="00111C59"/>
    <w:rsid w:val="0015501C"/>
    <w:rsid w:val="00187BE4"/>
    <w:rsid w:val="002B58E4"/>
    <w:rsid w:val="002E6F14"/>
    <w:rsid w:val="00412D3A"/>
    <w:rsid w:val="0051137F"/>
    <w:rsid w:val="00527825"/>
    <w:rsid w:val="00551B71"/>
    <w:rsid w:val="00612418"/>
    <w:rsid w:val="006A6F94"/>
    <w:rsid w:val="007533BE"/>
    <w:rsid w:val="00772D41"/>
    <w:rsid w:val="00825BBC"/>
    <w:rsid w:val="008876A2"/>
    <w:rsid w:val="008B500E"/>
    <w:rsid w:val="009731F2"/>
    <w:rsid w:val="009755C9"/>
    <w:rsid w:val="00980B3E"/>
    <w:rsid w:val="00991593"/>
    <w:rsid w:val="009927B0"/>
    <w:rsid w:val="00A37435"/>
    <w:rsid w:val="00A54285"/>
    <w:rsid w:val="00AA00F7"/>
    <w:rsid w:val="00AB5A28"/>
    <w:rsid w:val="00B25D46"/>
    <w:rsid w:val="00B26DEB"/>
    <w:rsid w:val="00B26FA5"/>
    <w:rsid w:val="00B86213"/>
    <w:rsid w:val="00BA14E0"/>
    <w:rsid w:val="00BB14BD"/>
    <w:rsid w:val="00C93609"/>
    <w:rsid w:val="00DD2F75"/>
    <w:rsid w:val="00E118D1"/>
    <w:rsid w:val="00E677AC"/>
    <w:rsid w:val="00E73D46"/>
    <w:rsid w:val="00E90C0B"/>
    <w:rsid w:val="00EA2E23"/>
    <w:rsid w:val="00EC7BDF"/>
    <w:rsid w:val="00FD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103ECB99F04D7CBECA12A482E38A48">
    <w:name w:val="6A103ECB99F04D7CBECA12A482E38A48"/>
  </w:style>
  <w:style w:type="paragraph" w:customStyle="1" w:styleId="93C917C3B97848D99A523E06D83837BB">
    <w:name w:val="93C917C3B97848D99A523E06D83837BB"/>
  </w:style>
  <w:style w:type="paragraph" w:customStyle="1" w:styleId="E6D3F48485FE4F43A5FD7154280BC91B">
    <w:name w:val="E6D3F48485FE4F43A5FD7154280BC91B"/>
  </w:style>
  <w:style w:type="paragraph" w:customStyle="1" w:styleId="C23CACB1E7EF45CAA1E28C396F16DC8C">
    <w:name w:val="C23CACB1E7EF45CAA1E28C396F16DC8C"/>
  </w:style>
  <w:style w:type="paragraph" w:customStyle="1" w:styleId="E11526985DA240EAAA9FA326F8DBF75F">
    <w:name w:val="E11526985DA240EAAA9FA326F8DBF75F"/>
  </w:style>
  <w:style w:type="paragraph" w:customStyle="1" w:styleId="7723D6CA202544ACB78BD1B10320F17A">
    <w:name w:val="7723D6CA202544ACB78BD1B10320F17A"/>
  </w:style>
  <w:style w:type="paragraph" w:customStyle="1" w:styleId="E94426E019E941F6A8E767BED518C752">
    <w:name w:val="E94426E019E941F6A8E767BED518C7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anner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Banner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1EE3-AB9C-4DB3-AC75-4DBBFD98BB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A7F36B-DA45-4674-9A9C-D2F273A01FC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64B734D-909D-475E-8617-D7568B916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EC2139-A377-4898-9B10-F01F634C6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Banner calendar.dotm</Template>
  <TotalTime>0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2025-08-01T13:19:00Z</dcterms:created>
  <dcterms:modified xsi:type="dcterms:W3CDTF">2025-08-01T13:19:00Z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